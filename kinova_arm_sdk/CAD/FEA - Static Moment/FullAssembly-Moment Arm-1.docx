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C220B72" w14:textId="77777777" w:rsidTr="00A43A5B">
        <w:trPr>
          <w:cantSplit/>
          <w:trHeight w:val="4488"/>
        </w:trPr>
        <w:tc>
          <w:tcPr>
            <w:tcW w:w="6285" w:type="dxa"/>
          </w:tcPr>
          <w:p w14:paraId="53FD8B95" w14:textId="479CB13B" w:rsidR="00F448BC" w:rsidRDefault="002430D4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47FC06" wp14:editId="088C7D52">
                  <wp:extent cx="3853815" cy="2087245"/>
                  <wp:effectExtent l="0" t="0" r="0" b="8255"/>
                  <wp:docPr id="211473698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3698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4565A00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0E0A434" w14:textId="639C20B7" w:rsidR="00B77317" w:rsidRPr="00CD1539" w:rsidRDefault="002430D4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FullAssembly</w:t>
                  </w:r>
                </w:p>
                <w:p w14:paraId="0508325D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680DA9A" w14:textId="3560464A" w:rsidR="00B77317" w:rsidRPr="00CD1539" w:rsidRDefault="002430D4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November 21,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Vittorio Pastore</w:t>
                  </w:r>
                </w:p>
                <w:p w14:paraId="384EFDFE" w14:textId="7A95F98F" w:rsidR="00B77317" w:rsidRPr="00CD1539" w:rsidRDefault="002430D4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Moment Arm</w:t>
                  </w:r>
                </w:p>
                <w:p w14:paraId="4972CE04" w14:textId="3D784ADB" w:rsidR="00B77317" w:rsidRPr="006A441F" w:rsidRDefault="002430D4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316A1F4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FC79715" w14:textId="0B8AE3D3" w:rsidR="00B77317" w:rsidRDefault="002430D4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36E0280C" w14:textId="55007069" w:rsidR="002430D4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83125152" w:history="1">
                        <w:r w:rsidR="002430D4" w:rsidRPr="00A60FC4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2430D4">
                          <w:rPr>
                            <w:noProof/>
                            <w:webHidden/>
                          </w:rPr>
                          <w:tab/>
                        </w:r>
                        <w:r w:rsidR="002430D4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2430D4">
                          <w:rPr>
                            <w:noProof/>
                            <w:webHidden/>
                          </w:rPr>
                          <w:instrText xml:space="preserve"> PAGEREF _Toc183125152 \h </w:instrText>
                        </w:r>
                        <w:r w:rsidR="002430D4">
                          <w:rPr>
                            <w:noProof/>
                            <w:webHidden/>
                          </w:rPr>
                        </w:r>
                        <w:r w:rsidR="002430D4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2430D4">
                          <w:rPr>
                            <w:noProof/>
                            <w:webHidden/>
                          </w:rPr>
                          <w:t>1</w:t>
                        </w:r>
                        <w:r w:rsidR="002430D4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6D1BB1" w14:textId="45BBF21D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3" w:history="1">
                        <w:r w:rsidRPr="00A60FC4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CC4326" w14:textId="1D71CF12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4" w:history="1">
                        <w:r w:rsidRPr="00A60FC4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38C739" w14:textId="35D3661E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5" w:history="1">
                        <w:r w:rsidRPr="00A60FC4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3F94F2" w14:textId="09D1D8B2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6" w:history="1">
                        <w:r w:rsidRPr="00A60FC4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E41ED70" w14:textId="65F03234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7" w:history="1">
                        <w:r w:rsidRPr="00A60FC4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3EE69C" w14:textId="5CD2A0FA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8" w:history="1">
                        <w:r w:rsidRPr="00A60FC4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21D180" w14:textId="3370D6D9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59" w:history="1">
                        <w:r w:rsidRPr="00A60FC4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_Toc183125159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66F0BD2" w14:textId="2A314048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60" w:history="1">
                        <w:r w:rsidRPr="00A60FC4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D25358E" w14:textId="7CADBBD5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61" w:history="1">
                        <w:r w:rsidRPr="00A60FC4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_Toc183125161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7846040" w14:textId="47DA6390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62" w:history="1">
                        <w:r w:rsidRPr="00A60FC4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_Toc183125162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C6D6506" w14:textId="49F37FF8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63" w:history="1">
                        <w:r w:rsidRPr="00A60FC4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C94EA0" w14:textId="171F5AD4" w:rsidR="002430D4" w:rsidRDefault="002430D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5164" w:history="1">
                        <w:r w:rsidRPr="00A60FC4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_Toc183125164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FBB560" w14:textId="54DA39D9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F3EED4A" w14:textId="77777777" w:rsidR="00F448BC" w:rsidRDefault="00F448BC" w:rsidP="00A5373F"/>
        </w:tc>
      </w:tr>
      <w:tr w:rsidR="00F448BC" w14:paraId="6E1B12D5" w14:textId="77777777" w:rsidTr="00BE081A">
        <w:trPr>
          <w:cantSplit/>
          <w:trHeight w:val="3924"/>
        </w:trPr>
        <w:tc>
          <w:tcPr>
            <w:tcW w:w="6285" w:type="dxa"/>
          </w:tcPr>
          <w:p w14:paraId="011DECE9" w14:textId="03B03789" w:rsidR="00C27B5D" w:rsidRDefault="002430D4" w:rsidP="00C27B5D">
            <w:pPr>
              <w:pStyle w:val="Heading1"/>
            </w:pPr>
            <w:bookmarkStart w:id="0" w:name="_Toc183125152"/>
            <w:r>
              <w:t>Description</w:t>
            </w:r>
            <w:bookmarkEnd w:id="0"/>
          </w:p>
          <w:p w14:paraId="7416479C" w14:textId="6DD7E9ED" w:rsidR="00F448BC" w:rsidRPr="00E65D6E" w:rsidRDefault="002430D4" w:rsidP="00FF408C">
            <w:r>
              <w:t>No Data</w:t>
            </w:r>
          </w:p>
        </w:tc>
        <w:tc>
          <w:tcPr>
            <w:tcW w:w="4713" w:type="dxa"/>
            <w:vMerge/>
          </w:tcPr>
          <w:p w14:paraId="15C628E2" w14:textId="77777777" w:rsidR="00F448BC" w:rsidRPr="00A33AA4" w:rsidRDefault="00F448BC" w:rsidP="00840CC7">
            <w:pPr>
              <w:pStyle w:val="TOC3"/>
            </w:pPr>
          </w:p>
        </w:tc>
      </w:tr>
    </w:tbl>
    <w:p w14:paraId="1607FF20" w14:textId="27325651" w:rsidR="00FF408C" w:rsidRDefault="00F25CD7" w:rsidP="00FF408C">
      <w:r>
        <w:br w:type="page"/>
      </w:r>
      <w:bookmarkStart w:id="1" w:name="_Toc243733140"/>
      <w:bookmarkStart w:id="2" w:name="_Toc245020107"/>
      <w:bookmarkStart w:id="3" w:name="_Toc245020139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3B0CA128" w14:textId="77777777" w:rsidTr="005E294F">
        <w:tc>
          <w:tcPr>
            <w:tcW w:w="11016" w:type="dxa"/>
          </w:tcPr>
          <w:p w14:paraId="4BD31D4E" w14:textId="40412DF5" w:rsidR="00B35001" w:rsidRPr="00B35001" w:rsidRDefault="002430D4" w:rsidP="00B35001">
            <w:pPr>
              <w:pStyle w:val="Heading1"/>
            </w:pPr>
            <w:bookmarkStart w:id="4" w:name="_Toc183125153"/>
            <w:r>
              <w:lastRenderedPageBreak/>
              <w:t>Study Properties</w:t>
            </w:r>
            <w:bookmarkEnd w:id="4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3858"/>
              <w:gridCol w:w="6680"/>
            </w:tblGrid>
            <w:tr w:rsidR="00B35001" w14:paraId="444B293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81964" w14:textId="7A64471D" w:rsidR="00B35001" w:rsidRDefault="002430D4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930C4A" w14:textId="1D3700C9" w:rsidR="00B35001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Moment Arm</w:t>
                  </w:r>
                </w:p>
              </w:tc>
            </w:tr>
            <w:tr w:rsidR="002430D4" w14:paraId="7C0CAC8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68132A" w14:textId="0D448048" w:rsidR="002430D4" w:rsidRDefault="002430D4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41EC1" w14:textId="17FA02BB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2430D4" w14:paraId="559AEB8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010DA1" w14:textId="3349C7C6" w:rsidR="002430D4" w:rsidRDefault="002430D4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74A2EB" w14:textId="3081BFD6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430D4" w14:paraId="09C0406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D069B3" w14:textId="2F7428C8" w:rsidR="002430D4" w:rsidRDefault="002430D4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73C103" w14:textId="164D4751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430D4" w14:paraId="2C7D189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C0042B" w14:textId="5625C6FA" w:rsidR="002430D4" w:rsidRDefault="002430D4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6CEAEB" w14:textId="024F4867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2430D4" w14:paraId="34FA09B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B94E44" w14:textId="77543913" w:rsidR="002430D4" w:rsidRDefault="002430D4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FC4BF0" w14:textId="751E8E8D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2430D4" w14:paraId="68AE110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1F451A" w14:textId="78CF743B" w:rsidR="002430D4" w:rsidRDefault="002430D4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AAF60B" w14:textId="49AAFAF6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0EE8D35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527FBE" w14:textId="1501397B" w:rsidR="002430D4" w:rsidRDefault="002430D4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FB61EE" w14:textId="6B06DAFA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2430D4" w14:paraId="10F4B29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69519D" w14:textId="1674C3C5" w:rsidR="002430D4" w:rsidRDefault="002430D4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6CD358" w14:textId="18871FC8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5890854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03EE65" w14:textId="3B55FDB0" w:rsidR="002430D4" w:rsidRDefault="002430D4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DD8050" w14:textId="6CF21D4E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1375874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58628F" w14:textId="1ED329ED" w:rsidR="002430D4" w:rsidRDefault="002430D4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C9C41D" w14:textId="25FC23FE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6B343CD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18A68C" w14:textId="4E0E91E4" w:rsidR="002430D4" w:rsidRDefault="002430D4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BA113D" w14:textId="1FFFC1DB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2430D4" w14:paraId="070F782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4DF7BC" w14:textId="7782532D" w:rsidR="002430D4" w:rsidRDefault="002430D4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25E002" w14:textId="5DBDD6B6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751C1C6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B04119" w14:textId="527BA757" w:rsidR="002430D4" w:rsidRDefault="002430D4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BE2EF4" w14:textId="6CCF865A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430D4" w14:paraId="33583CE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4DFDBE" w14:textId="5B24C966" w:rsidR="002430D4" w:rsidRDefault="002430D4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0C4FA5" w14:textId="2D4F2E57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05F089F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45DC83" w14:textId="77E98AE4" w:rsidR="002430D4" w:rsidRDefault="002430D4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295D64" w14:textId="55823594" w:rsidR="002430D4" w:rsidRDefault="002430D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7FC8BA2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BDC138" w14:textId="529A8DA9" w:rsidR="002430D4" w:rsidRDefault="002430D4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AA77F5" w14:textId="0E39736D" w:rsidR="002430D4" w:rsidRDefault="002430D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(C:\Users\super\OneDrive\Documents\!Pastore\KinovaArmTS\CAD)</w:t>
                  </w:r>
                </w:p>
              </w:tc>
            </w:tr>
          </w:tbl>
          <w:p w14:paraId="292CE9A8" w14:textId="0FF8F6CC" w:rsidR="005E294F" w:rsidRDefault="005E294F" w:rsidP="00A96F2C"/>
        </w:tc>
      </w:tr>
      <w:bookmarkEnd w:id="1"/>
      <w:bookmarkEnd w:id="2"/>
      <w:bookmarkEnd w:id="3"/>
    </w:tbl>
    <w:p w14:paraId="6E8F4E2D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4271EFD2" w14:textId="77777777" w:rsidTr="00E80CD9">
        <w:tc>
          <w:tcPr>
            <w:tcW w:w="11016" w:type="dxa"/>
          </w:tcPr>
          <w:p w14:paraId="0AB6FB9A" w14:textId="498973A5" w:rsidR="00F33129" w:rsidRPr="00B35001" w:rsidRDefault="002430D4" w:rsidP="000A7C6B">
            <w:pPr>
              <w:pStyle w:val="Heading1"/>
            </w:pPr>
            <w:bookmarkStart w:id="5" w:name="_Toc183125154"/>
            <w:r>
              <w:t>Units</w:t>
            </w:r>
            <w:bookmarkEnd w:id="5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324E4A9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DF021D" w14:textId="100535DD" w:rsidR="00F33129" w:rsidRDefault="002430D4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0CABC" w14:textId="4298EBA5" w:rsidR="00F33129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2430D4" w14:paraId="456F7E3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49ED7F" w14:textId="614B17EB" w:rsidR="002430D4" w:rsidRDefault="002430D4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291DF7" w14:textId="18E174D4" w:rsidR="002430D4" w:rsidRDefault="002430D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2430D4" w14:paraId="3A28D93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E88FFA" w14:textId="4C22CB48" w:rsidR="002430D4" w:rsidRDefault="002430D4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E82038" w14:textId="6DDD65FD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2430D4" w14:paraId="06E8F3B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F6AA70" w14:textId="31DBA391" w:rsidR="002430D4" w:rsidRDefault="002430D4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F5346D" w14:textId="521EC435" w:rsidR="002430D4" w:rsidRDefault="002430D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2430D4" w14:paraId="097C86F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033958" w14:textId="095261B0" w:rsidR="002430D4" w:rsidRDefault="002430D4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BBCB8B" w14:textId="387A5A01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38AE4A2" w14:textId="64E9B79F" w:rsidR="00F33129" w:rsidRDefault="00F33129" w:rsidP="000A7C6B"/>
        </w:tc>
      </w:tr>
    </w:tbl>
    <w:p w14:paraId="280A2461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EBF1312" w14:textId="77777777" w:rsidTr="005273D5">
        <w:trPr>
          <w:trHeight w:val="4158"/>
        </w:trPr>
        <w:tc>
          <w:tcPr>
            <w:tcW w:w="11136" w:type="dxa"/>
          </w:tcPr>
          <w:p w14:paraId="282275F5" w14:textId="3ED3B32A" w:rsidR="00E80CD9" w:rsidRPr="00AC3438" w:rsidRDefault="002430D4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183125155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4586"/>
              <w:gridCol w:w="3169"/>
            </w:tblGrid>
            <w:tr w:rsidR="00E80CD9" w:rsidRPr="000841BF" w14:paraId="2B73F37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13EDE0" w14:textId="71A5B1FF" w:rsidR="00E80CD9" w:rsidRPr="003E6C57" w:rsidRDefault="002430D4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999B38" w14:textId="342365C5" w:rsidR="00E80CD9" w:rsidRPr="003E6C57" w:rsidRDefault="002430D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E47BF2" w14:textId="2BAC28DB" w:rsidR="00E80CD9" w:rsidRPr="003E6C57" w:rsidRDefault="002430D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6C7C17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A50F6ED" w14:textId="403E2CA6" w:rsidR="00E80CD9" w:rsidRPr="00577134" w:rsidRDefault="002430D4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C43AF1A" wp14:editId="1B1ED2DF">
                        <wp:extent cx="1904365" cy="1031240"/>
                        <wp:effectExtent l="0" t="0" r="635" b="0"/>
                        <wp:docPr id="1846227047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6227047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31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4B3110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1DA6E2" w14:textId="6E085356" w:rsidR="00E80CD9" w:rsidRPr="00BE6656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97FC34" w14:textId="421028D9" w:rsidR="00E80CD9" w:rsidRPr="00BE6656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 Alloy</w:t>
                        </w:r>
                      </w:p>
                    </w:tc>
                  </w:tr>
                  <w:tr w:rsidR="002430D4" w:rsidRPr="00577134" w14:paraId="786F3FD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5DDA49" w14:textId="5EF2129B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8BDB78" w14:textId="07C0BC92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2430D4" w:rsidRPr="00577134" w14:paraId="74D4623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D734AA" w14:textId="12C818AB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0C4588" w14:textId="21671F61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2430D4" w:rsidRPr="00577134" w14:paraId="5AB91A9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0DB31F" w14:textId="0A3DCB6E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9D6F06" w14:textId="7FB1F3C1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5.51485e+07 N/m^2</w:t>
                        </w:r>
                      </w:p>
                    </w:tc>
                  </w:tr>
                  <w:tr w:rsidR="002430D4" w:rsidRPr="00577134" w14:paraId="57F8D14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6B820F" w14:textId="7F807384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692D3A" w14:textId="7DDC8509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1.24084e+08 N/m^2</w:t>
                        </w:r>
                      </w:p>
                    </w:tc>
                  </w:tr>
                  <w:tr w:rsidR="002430D4" w:rsidRPr="00577134" w14:paraId="2642A49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0FDBE1" w14:textId="65B1D973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731D94" w14:textId="72EFF661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2430D4" w:rsidRPr="00577134" w14:paraId="6374D38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325077" w14:textId="13E4BB8A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45CA75" w14:textId="48FB6583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2430D4" w:rsidRPr="00577134" w14:paraId="4AB3107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CF1737" w14:textId="528BD250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BA9A03" w14:textId="59103787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2430D4" w:rsidRPr="00577134" w14:paraId="1618FC9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9DF55A" w14:textId="579F9D73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DA2DB9" w14:textId="21682822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2430D4" w:rsidRPr="00577134" w14:paraId="195B866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370E71" w14:textId="673FB94A" w:rsidR="002430D4" w:rsidRDefault="002430D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31B78E" w14:textId="12B43B9B" w:rsidR="002430D4" w:rsidRDefault="002430D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04A15E50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7B0FB6B" w14:textId="77777777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1(Cut-Extrude2)(8982K546_Multipurpose 6061 Aluminum 90 Degree Angle Machined-1),</w:t>
                  </w:r>
                </w:p>
                <w:p w14:paraId="2B390E08" w14:textId="77777777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1(Cut-Extrude2)(8982K546_Multipurpose 6061 Aluminum 90 Degree Angle Machined-2),</w:t>
                  </w:r>
                </w:p>
                <w:p w14:paraId="04030406" w14:textId="77777777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1(Chamfer1)(BaseMount-1),</w:t>
                  </w:r>
                </w:p>
                <w:p w14:paraId="2C25276B" w14:textId="77777777" w:rsidR="002430D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1(Cut-Extrude2)(MiddlePiece-1),</w:t>
                  </w:r>
                </w:p>
                <w:p w14:paraId="3DABE6F3" w14:textId="286609E4" w:rsidR="00E80CD9" w:rsidRPr="00577134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1(Cut-Extrude2)(MiddlePiece-2)</w:t>
                  </w:r>
                </w:p>
              </w:tc>
            </w:tr>
            <w:tr w:rsidR="00E80CD9" w:rsidRPr="000841BF" w14:paraId="2A934BB0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52293F7" w14:textId="07AFB5F8" w:rsidR="00E80CD9" w:rsidRPr="000841BF" w:rsidRDefault="002430D4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793F5C26" w14:textId="31F297A0" w:rsidR="00E80CD9" w:rsidRDefault="00E80CD9" w:rsidP="000A7C6B"/>
        </w:tc>
      </w:tr>
      <w:bookmarkEnd w:id="6"/>
      <w:bookmarkEnd w:id="7"/>
      <w:bookmarkEnd w:id="8"/>
    </w:tbl>
    <w:p w14:paraId="534B575B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73BA3DF" w14:textId="77777777" w:rsidTr="00452CBC">
        <w:tc>
          <w:tcPr>
            <w:tcW w:w="11016" w:type="dxa"/>
          </w:tcPr>
          <w:p w14:paraId="0C631248" w14:textId="64A21BE6" w:rsidR="005273D5" w:rsidRPr="00AF1A58" w:rsidRDefault="002430D4" w:rsidP="000A7C6B">
            <w:pPr>
              <w:pStyle w:val="Heading1"/>
              <w:rPr>
                <w:b w:val="0"/>
                <w:bCs w:val="0"/>
              </w:rPr>
            </w:pPr>
            <w:bookmarkStart w:id="10" w:name="_Toc183125156"/>
            <w:r>
              <w:rPr>
                <w:rStyle w:val="Strong"/>
              </w:rPr>
              <w:lastRenderedPageBreak/>
              <w:t>Loads and Fixtures</w:t>
            </w:r>
            <w:bookmarkEnd w:id="10"/>
          </w:p>
          <w:tbl>
            <w:tblPr>
              <w:tblStyle w:val="LightList-Accent3"/>
              <w:tblW w:w="10790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3765"/>
              <w:gridCol w:w="5249"/>
            </w:tblGrid>
            <w:tr w:rsidR="002430D4" w14:paraId="090462F5" w14:textId="77777777" w:rsidTr="002430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FC10DED" w14:textId="1B1AE84B" w:rsidR="002430D4" w:rsidRPr="004E282D" w:rsidRDefault="002430D4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298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C4018A9" w14:textId="3FAECE30" w:rsidR="002430D4" w:rsidRPr="004E282D" w:rsidRDefault="002430D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00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A7942CC" w14:textId="2A37BF66" w:rsidR="002430D4" w:rsidRPr="004E282D" w:rsidRDefault="002430D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2430D4" w14:paraId="50011BCC" w14:textId="77777777" w:rsidTr="009A1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8550921" w14:textId="6EAEC5B5" w:rsidR="002430D4" w:rsidRPr="00AD5FBA" w:rsidRDefault="002430D4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2981" w:type="dxa"/>
                  <w:tcBorders>
                    <w:top w:val="single" w:sz="18" w:space="0" w:color="76923C" w:themeColor="accent3" w:themeShade="BF"/>
                  </w:tcBorders>
                </w:tcPr>
                <w:p w14:paraId="414BEC56" w14:textId="20A5889B" w:rsidR="002430D4" w:rsidRPr="006208CB" w:rsidRDefault="002430D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9766ED0" wp14:editId="61BC97F7">
                        <wp:extent cx="1746885" cy="946150"/>
                        <wp:effectExtent l="0" t="0" r="5715" b="6350"/>
                        <wp:docPr id="35270498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270498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885" cy="946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00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727"/>
                    <w:gridCol w:w="2292"/>
                  </w:tblGrid>
                  <w:tr w:rsidR="002430D4" w14:paraId="6D128E4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B3325B0" w14:textId="6D21403E" w:rsidR="002430D4" w:rsidRPr="00BE6656" w:rsidRDefault="002430D4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43980E4" w14:textId="2FAA7A9E" w:rsidR="002430D4" w:rsidRPr="00154A1A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2430D4" w14:paraId="72A8CA5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B19E5A3" w14:textId="50665333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8B8637" w14:textId="0092BA5A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0F3A70AB" w14:textId="77777777" w:rsidR="002430D4" w:rsidRPr="004C6DEB" w:rsidRDefault="002430D4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CA31C64" w14:textId="77777777" w:rsidTr="002430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90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5944C7B" w14:textId="61349B10" w:rsidR="003F154A" w:rsidRPr="003F154A" w:rsidRDefault="002430D4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18F5B1E7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46EFB0" w14:textId="04FAEDE0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D660714" w14:textId="54289BDA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2A89CB" w14:textId="71161E63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F51094" w14:textId="121681CF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489E3D1" w14:textId="07A29B20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0E42CC97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4B6B0C1" w14:textId="3B4EF6E0" w:rsidR="003F154A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A79AAF" w14:textId="6D6EBB64" w:rsidR="003F154A" w:rsidRPr="00EF37BF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-1.98185e-06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E5D263" w14:textId="01320A0F" w:rsidR="003F154A" w:rsidRPr="00EF37BF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9.20147e-06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C4FD41" w14:textId="4BF908D5" w:rsidR="003F154A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-49.9999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2345F8F" w14:textId="1024A6F3" w:rsidR="003F154A" w:rsidRPr="00EF37BF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49.9999</w:t>
                        </w:r>
                      </w:p>
                    </w:tc>
                  </w:tr>
                  <w:tr w:rsidR="00935682" w14:paraId="3200F9D5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3AF75F4" w14:textId="5F61B67B" w:rsidR="00935682" w:rsidRDefault="002430D4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4CD4D9" w14:textId="4C17CEFB" w:rsidR="00935682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8E866A" w14:textId="77B88BC8" w:rsidR="00935682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C75477" w14:textId="2BD4BFA7" w:rsidR="00935682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7004FC5" w14:textId="69256F92" w:rsidR="00935682" w:rsidRDefault="002430D4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A7D1BDF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885151F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172"/>
              <w:gridCol w:w="5990"/>
            </w:tblGrid>
            <w:tr w:rsidR="002430D4" w14:paraId="12ACFA59" w14:textId="77777777" w:rsidTr="002430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4883C93" w14:textId="0DD405F9" w:rsidR="002430D4" w:rsidRPr="004E282D" w:rsidRDefault="002430D4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172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988A60D" w14:textId="0A0A4310" w:rsidR="002430D4" w:rsidRPr="004E282D" w:rsidRDefault="002430D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90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6E5A30C" w14:textId="22FFF3D4" w:rsidR="002430D4" w:rsidRPr="004E282D" w:rsidRDefault="002430D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2430D4" w14:paraId="222D71AF" w14:textId="77777777" w:rsidTr="007B6B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10CECE5" w14:textId="553736A1" w:rsidR="002430D4" w:rsidRPr="00F42DD1" w:rsidRDefault="002430D4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Remote Load/Mass (Rigid connection)-1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</w:tcBorders>
                </w:tcPr>
                <w:p w14:paraId="37E8C863" w14:textId="38D44B57" w:rsidR="002430D4" w:rsidRPr="006208CB" w:rsidRDefault="002430D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35B0FB6" wp14:editId="06CF820B">
                        <wp:extent cx="1868170" cy="1011555"/>
                        <wp:effectExtent l="0" t="0" r="0" b="0"/>
                        <wp:docPr id="536215196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621519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011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2430D4" w14:paraId="4EA66B7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2DF4792" w14:textId="4DA539EF" w:rsidR="002430D4" w:rsidRPr="00BE6656" w:rsidRDefault="002430D4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AC97BFC" w14:textId="56AC5EC3" w:rsidR="002430D4" w:rsidRPr="00B77EA3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2430D4" w14:paraId="7BF23A8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BD2277C" w14:textId="16BB7DFF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841B610" w14:textId="31DD615A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  <w:tr w:rsidR="002430D4" w14:paraId="26E6DB1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7F909B2" w14:textId="016F536E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Coordinate System: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7F5AC7B" w14:textId="26E0492D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Global cartesian coordinates </w:t>
                        </w:r>
                      </w:p>
                    </w:tc>
                  </w:tr>
                  <w:tr w:rsidR="002430D4" w14:paraId="76357F4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5C340D" w14:textId="7D61F5ED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458614" w14:textId="32248B98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---,---,50 N</w:t>
                        </w:r>
                      </w:p>
                    </w:tc>
                  </w:tr>
                  <w:tr w:rsidR="002430D4" w14:paraId="0A94B4C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CFB907" w14:textId="05E8ECBA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Rotational 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9FA18C2" w14:textId="53CE3D4A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---,---,---</w:t>
                        </w:r>
                      </w:p>
                    </w:tc>
                  </w:tr>
                  <w:tr w:rsidR="002430D4" w14:paraId="34E4024A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33E6C7" w14:textId="2A389BE3" w:rsidR="002430D4" w:rsidRDefault="002430D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 coordinates: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29490A" w14:textId="58C1267C" w:rsidR="002430D4" w:rsidRDefault="002430D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0 150 0   mm</w:t>
                        </w:r>
                      </w:p>
                    </w:tc>
                  </w:tr>
                </w:tbl>
                <w:p w14:paraId="75323523" w14:textId="77777777" w:rsidR="002430D4" w:rsidRDefault="002430D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36C27B2" w14:textId="50818BAC" w:rsidR="005273D5" w:rsidRDefault="005273D5" w:rsidP="000A7C6B">
            <w:pPr>
              <w:rPr>
                <w:rStyle w:val="Strong"/>
              </w:rPr>
            </w:pPr>
          </w:p>
        </w:tc>
      </w:tr>
    </w:tbl>
    <w:p w14:paraId="160A4B13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506CE12" w14:textId="77777777" w:rsidTr="005B3D16">
        <w:tc>
          <w:tcPr>
            <w:tcW w:w="11016" w:type="dxa"/>
          </w:tcPr>
          <w:p w14:paraId="23EEE00F" w14:textId="46DA62E0" w:rsidR="00132707" w:rsidRDefault="00132707" w:rsidP="000A7C6B">
            <w:pPr>
              <w:pStyle w:val="Heading1"/>
            </w:pPr>
            <w:r>
              <w:br w:type="page"/>
            </w:r>
            <w:bookmarkStart w:id="11" w:name="_Toc183125157"/>
            <w:r w:rsidR="002430D4">
              <w:t>Connector Definitions</w:t>
            </w:r>
            <w:bookmarkEnd w:id="11"/>
          </w:p>
          <w:p w14:paraId="54426175" w14:textId="43101480" w:rsidR="00132707" w:rsidRDefault="002430D4" w:rsidP="000A7C6B">
            <w:r>
              <w:t>No Data</w:t>
            </w:r>
          </w:p>
          <w:p w14:paraId="11A19E39" w14:textId="14D81ECD" w:rsidR="00EF37BF" w:rsidRPr="009C0A33" w:rsidRDefault="00EF37BF" w:rsidP="000A7C6B"/>
          <w:p w14:paraId="5B873320" w14:textId="77777777" w:rsidR="000F2729" w:rsidRDefault="000F2729" w:rsidP="000A7C6B"/>
          <w:p w14:paraId="6CC14603" w14:textId="422265BB" w:rsidR="00E12C21" w:rsidRDefault="00E12C21" w:rsidP="000A7C6B"/>
          <w:p w14:paraId="223348BA" w14:textId="77777777" w:rsidR="00D72EE8" w:rsidRDefault="00D72EE8" w:rsidP="00D72EE8"/>
          <w:p w14:paraId="2479C2FE" w14:textId="3CA586CF" w:rsidR="00D72EE8" w:rsidRPr="009C0A33" w:rsidRDefault="00D72EE8" w:rsidP="00D72EE8"/>
          <w:p w14:paraId="1B311532" w14:textId="2AB5370A" w:rsidR="00132707" w:rsidRDefault="00132707" w:rsidP="000A7C6B"/>
        </w:tc>
      </w:tr>
    </w:tbl>
    <w:p w14:paraId="311C5724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74C86C8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7DC5C70" w14:textId="7F1C5465" w:rsidR="00104BD8" w:rsidRDefault="002430D4" w:rsidP="002430D4">
            <w:pPr>
              <w:pStyle w:val="Heading1"/>
            </w:pPr>
            <w:bookmarkStart w:id="12" w:name="_Toc183125158"/>
            <w:r>
              <w:lastRenderedPageBreak/>
              <w:t>Interaction Information</w:t>
            </w:r>
            <w:bookmarkEnd w:id="12"/>
          </w:p>
          <w:p w14:paraId="2BD2F115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20"/>
              <w:gridCol w:w="3786"/>
              <w:gridCol w:w="4048"/>
            </w:tblGrid>
            <w:tr w:rsidR="002B4DE8" w14:paraId="61F0DBE5" w14:textId="77777777" w:rsidTr="002430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77758A" w14:textId="06DA604F" w:rsidR="002B4DE8" w:rsidRDefault="002430D4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3783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E510D7" w14:textId="5313E368" w:rsidR="002B4DE8" w:rsidRDefault="002430D4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49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C3DC8D" w14:textId="7249F464" w:rsidR="002B4DE8" w:rsidRDefault="002430D4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21E16C2E" w14:textId="77777777" w:rsidTr="002430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030D5C0" w14:textId="7D0AD199" w:rsidR="002B4DE8" w:rsidRPr="00211C62" w:rsidRDefault="002430D4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378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1C8526BB" w14:textId="624B3E19" w:rsidR="002B4DE8" w:rsidRPr="000B04D4" w:rsidRDefault="002430D4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B9A40EF" wp14:editId="7AAE2BB4">
                        <wp:extent cx="2265045" cy="1226820"/>
                        <wp:effectExtent l="0" t="0" r="1905" b="0"/>
                        <wp:docPr id="20247692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47692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045" cy="1226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9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82"/>
                    <w:gridCol w:w="1750"/>
                  </w:tblGrid>
                  <w:tr w:rsidR="0017091B" w14:paraId="6C6CADC1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B2B90B3" w14:textId="5E68936A" w:rsidR="0017091B" w:rsidRPr="00BE6656" w:rsidRDefault="002430D4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15B08C8" w14:textId="6CEC35DA" w:rsidR="0017091B" w:rsidRPr="00BE6656" w:rsidRDefault="002430D4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2430D4" w14:paraId="1B62E892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F66B64A" w14:textId="3C80E954" w:rsidR="002430D4" w:rsidRDefault="002430D4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26C2F64" w14:textId="38840F83" w:rsidR="002430D4" w:rsidRDefault="002430D4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2430D4" w14:paraId="3F042BA0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314E8F" w14:textId="1E0A61F5" w:rsidR="002430D4" w:rsidRDefault="002430D4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9FBC36" w14:textId="0F5CBCC3" w:rsidR="002430D4" w:rsidRDefault="002430D4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2052C1CC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39742BF" w14:textId="77751916" w:rsidR="00104BD8" w:rsidRDefault="00104BD8" w:rsidP="000A7C6B">
            <w:pPr>
              <w:rPr>
                <w:rStyle w:val="A3"/>
              </w:rPr>
            </w:pPr>
          </w:p>
          <w:p w14:paraId="7CE84FDB" w14:textId="77777777" w:rsidR="00104BD8" w:rsidRDefault="00104BD8" w:rsidP="000A7C6B"/>
        </w:tc>
      </w:tr>
    </w:tbl>
    <w:p w14:paraId="4DDB9B2B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3B147632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CDCABD7" w14:textId="403A9216" w:rsidR="00A61A59" w:rsidRDefault="002430D4" w:rsidP="000A7C6B">
            <w:pPr>
              <w:pStyle w:val="Heading1"/>
            </w:pPr>
            <w:bookmarkStart w:id="13" w:name="_Toc183125159"/>
            <w:r>
              <w:lastRenderedPageBreak/>
              <w:t>Mesh information</w:t>
            </w:r>
            <w:bookmarkEnd w:id="13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77"/>
              <w:gridCol w:w="5377"/>
            </w:tblGrid>
            <w:tr w:rsidR="00A9531D" w14:paraId="7398DEA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B95489" w14:textId="6C3E135B" w:rsidR="00A9531D" w:rsidRDefault="002430D4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ECE84F" w14:textId="61C90B67" w:rsidR="00A9531D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430D4" w14:paraId="61A9EC7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87D9F4" w14:textId="4EE16A18" w:rsidR="002430D4" w:rsidRDefault="002430D4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C14CBF" w14:textId="38B004E5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2430D4" w14:paraId="3F215B1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860698" w14:textId="7DAF9BC0" w:rsidR="002430D4" w:rsidRDefault="002430D4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B7E6E3" w14:textId="54F70943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2430D4" w14:paraId="13A59CD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40CEA0" w14:textId="537F7EE2" w:rsidR="002430D4" w:rsidRDefault="002430D4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43A88A" w14:textId="5D339192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4.02154 mm</w:t>
                  </w:r>
                </w:p>
              </w:tc>
            </w:tr>
            <w:tr w:rsidR="002430D4" w14:paraId="59FB029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500E6E" w14:textId="0D9FCD40" w:rsidR="002430D4" w:rsidRDefault="002430D4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468222" w14:textId="4691DB07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0.303755 mm</w:t>
                  </w:r>
                </w:p>
              </w:tc>
            </w:tr>
            <w:tr w:rsidR="002430D4" w14:paraId="74B4E7F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F2CD4C" w14:textId="5B341F56" w:rsidR="002430D4" w:rsidRDefault="002430D4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BA9362" w14:textId="79A30506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2430D4" w14:paraId="293C1E5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685177" w14:textId="0263B470" w:rsidR="002430D4" w:rsidRDefault="002430D4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0A3911" w14:textId="460DEA34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430D4" w14:paraId="496A879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95DFE4" w14:textId="16E0E754" w:rsidR="002430D4" w:rsidRDefault="002430D4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BAEEDE" w14:textId="4D1746D3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4AA3E46C" w14:textId="77777777" w:rsidR="00690657" w:rsidRDefault="00690657" w:rsidP="00690657"/>
          <w:p w14:paraId="0C7EDF06" w14:textId="48AC1160" w:rsidR="00A9531D" w:rsidRPr="00690657" w:rsidRDefault="002430D4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1C78A5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3EB035" w14:textId="04252049" w:rsidR="007107BE" w:rsidRDefault="002430D4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FAE8F3" w14:textId="7EE0FDE2" w:rsidR="007107BE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139813</w:t>
                  </w:r>
                </w:p>
              </w:tc>
            </w:tr>
            <w:tr w:rsidR="002430D4" w14:paraId="03B1DD9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C4ABF1" w14:textId="598EB442" w:rsidR="002430D4" w:rsidRDefault="002430D4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050C33" w14:textId="52A62FFA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74164</w:t>
                  </w:r>
                </w:p>
              </w:tc>
            </w:tr>
            <w:tr w:rsidR="002430D4" w14:paraId="628C24C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716301" w14:textId="356D02D9" w:rsidR="002430D4" w:rsidRDefault="002430D4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F00212" w14:textId="32131D05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5.4497</w:t>
                  </w:r>
                </w:p>
              </w:tc>
            </w:tr>
            <w:tr w:rsidR="002430D4" w14:paraId="173B533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E142B8" w14:textId="59F3A12B" w:rsidR="002430D4" w:rsidRDefault="002430D4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C97286" w14:textId="727AE00F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95.9</w:t>
                  </w:r>
                </w:p>
              </w:tc>
            </w:tr>
            <w:tr w:rsidR="002430D4" w14:paraId="41DC1FB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5AE5B9" w14:textId="34BA7DE3" w:rsidR="002430D4" w:rsidRDefault="002430D4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2BBC1A" w14:textId="717C3A57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2430D4" w14:paraId="0CFC599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0A3CEA" w14:textId="48065B83" w:rsidR="002430D4" w:rsidRDefault="002430D4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CFC66F" w14:textId="36F18004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2430D4" w14:paraId="51DF90D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455391" w14:textId="08C49786" w:rsidR="002430D4" w:rsidRDefault="002430D4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A3A436" w14:textId="78F5961D" w:rsidR="002430D4" w:rsidRDefault="002430D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00:00:04</w:t>
                  </w:r>
                </w:p>
              </w:tc>
            </w:tr>
            <w:tr w:rsidR="002430D4" w14:paraId="15FBB38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8A281A" w14:textId="7423259F" w:rsidR="002430D4" w:rsidRDefault="002430D4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31439C" w14:textId="03672DF7" w:rsidR="002430D4" w:rsidRDefault="002430D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VITTOPC</w:t>
                  </w:r>
                </w:p>
              </w:tc>
            </w:tr>
          </w:tbl>
          <w:p w14:paraId="414C7448" w14:textId="0C235E2E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595DEE99" w14:textId="1EDBF566" w:rsidR="00A61A59" w:rsidRPr="00690657" w:rsidRDefault="002430D4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2689"/>
              <w:gridCol w:w="2688"/>
              <w:gridCol w:w="2688"/>
            </w:tblGrid>
            <w:tr w:rsidR="00A61A59" w14:paraId="19AC29AC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3974C69" w14:textId="0664AF47" w:rsidR="00A61A59" w:rsidRDefault="002430D4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E5B100A" w14:textId="56C75333" w:rsidR="00A61A59" w:rsidRDefault="002430D4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6833CCD" w14:textId="368BBBDA" w:rsidR="00A61A59" w:rsidRDefault="002430D4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3C07743" w14:textId="3DAD13DB" w:rsidR="00A61A59" w:rsidRDefault="002430D4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6E119B61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CC76746" w14:textId="2367A013" w:rsidR="00A61A59" w:rsidRPr="004D2956" w:rsidRDefault="002430D4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D1E6B0" w14:textId="6CB80EE4" w:rsidR="00A61A59" w:rsidRPr="004D2956" w:rsidRDefault="002430D4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78BA3F5" w14:textId="288ECE25" w:rsidR="00A61A59" w:rsidRPr="004D2956" w:rsidRDefault="002430D4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1DECC8" w14:textId="1EF244C5" w:rsidR="00A61A59" w:rsidRPr="004D2956" w:rsidRDefault="002430D4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51D0DEB2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482D991" w14:textId="041CC72C" w:rsidR="00A61A59" w:rsidRDefault="002430D4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F11A093" wp14:editId="57B94C3A">
                        <wp:extent cx="6691630" cy="3623945"/>
                        <wp:effectExtent l="0" t="0" r="0" b="0"/>
                        <wp:docPr id="9152426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52426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623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E156EF" w14:textId="3344309E" w:rsidR="00A61A59" w:rsidRPr="004D2956" w:rsidRDefault="002430D4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FullAssembly-Moment Arm-Quality-Quality1</w:t>
                  </w:r>
                </w:p>
              </w:tc>
            </w:tr>
          </w:tbl>
          <w:p w14:paraId="370E4FB4" w14:textId="01112359" w:rsidR="00A61A59" w:rsidRPr="00F077CB" w:rsidRDefault="00A61A59" w:rsidP="000A7C6B"/>
        </w:tc>
      </w:tr>
    </w:tbl>
    <w:p w14:paraId="1B0732C9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42AACF37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E33FB98" w14:textId="68CFF310" w:rsidR="002C53F9" w:rsidRDefault="002430D4" w:rsidP="000A7C6B">
            <w:pPr>
              <w:pStyle w:val="Heading1"/>
            </w:pPr>
            <w:bookmarkStart w:id="14" w:name="_Toc183125160"/>
            <w:r>
              <w:t>Sensor Details</w:t>
            </w:r>
            <w:bookmarkEnd w:id="14"/>
          </w:p>
          <w:p w14:paraId="105FB4E1" w14:textId="4DF091B3" w:rsidR="002C53F9" w:rsidRPr="00F077CB" w:rsidRDefault="002430D4" w:rsidP="000A7C6B">
            <w:r>
              <w:t>No Data</w:t>
            </w:r>
          </w:p>
        </w:tc>
      </w:tr>
    </w:tbl>
    <w:p w14:paraId="2DDC42A7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2A57B3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5F5DA0E" w14:textId="579B707E" w:rsidR="005F5B79" w:rsidRDefault="002430D4" w:rsidP="000A7C6B">
            <w:pPr>
              <w:pStyle w:val="Heading1"/>
            </w:pPr>
            <w:bookmarkStart w:id="15" w:name="_Toc183125161"/>
            <w:r>
              <w:lastRenderedPageBreak/>
              <w:t>Resultant Forces</w:t>
            </w:r>
            <w:bookmarkEnd w:id="15"/>
          </w:p>
          <w:p w14:paraId="73BB3FAC" w14:textId="47CBE4D3" w:rsidR="005F5B79" w:rsidRPr="000B04D4" w:rsidRDefault="002430D4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C9F6B7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869B99" w14:textId="1841C6BD" w:rsidR="005F5B79" w:rsidRDefault="002430D4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0C2EFF" w14:textId="6EF50A0A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273D48F" w14:textId="43B9D049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0AE6FAD" w14:textId="0B389C03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EFF3842" w14:textId="18885538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1E11D8" w14:textId="23234C24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FF9ECB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EA0EC4" w14:textId="2E71F509" w:rsidR="005F5B79" w:rsidRPr="004D2956" w:rsidRDefault="002430D4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4555F0" w14:textId="498F1AB7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FE9ED8" w14:textId="4A785184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-1.98185e-06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20A953" w14:textId="15C5E779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9.20147e-06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0C9B83" w14:textId="413A0901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-49.9999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B6B992" w14:textId="1C2CD380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49.9999</w:t>
                  </w:r>
                </w:p>
              </w:tc>
            </w:tr>
          </w:tbl>
          <w:p w14:paraId="11FBA1D8" w14:textId="59C5FB35" w:rsidR="005F5B79" w:rsidRPr="000B04D4" w:rsidRDefault="002430D4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B6A47F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7CA21F" w14:textId="77BA0BC3" w:rsidR="005F5B79" w:rsidRDefault="002430D4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1648A7B" w14:textId="1FE156E8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921570A" w14:textId="6B42EBD4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F1509FB" w14:textId="233B0DEA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52C92AA" w14:textId="0D1BF5CF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A034B3E" w14:textId="6D068270" w:rsidR="005F5B79" w:rsidRDefault="002430D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80BA48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56A7CA" w14:textId="3762289C" w:rsidR="005F5B79" w:rsidRPr="004D2956" w:rsidRDefault="002430D4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6FD5E9" w14:textId="22CFCBF0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6E2A48" w14:textId="015E146A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58CF71" w14:textId="2B91A16A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1B003D" w14:textId="04B1C841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E4E400" w14:textId="2DC6F36B" w:rsidR="005F5B79" w:rsidRPr="004D2956" w:rsidRDefault="002430D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1B472D0" w14:textId="77777777" w:rsidR="005F5B79" w:rsidRDefault="005F5B79" w:rsidP="000A7C6B"/>
        </w:tc>
      </w:tr>
      <w:tr w:rsidR="005F5B79" w14:paraId="3CE7B4D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175BFA7" w14:textId="5C8C0B46" w:rsidR="00C6072D" w:rsidRPr="000B04D4" w:rsidRDefault="002430D4" w:rsidP="00C6072D">
            <w:pPr>
              <w:pStyle w:val="Heading2"/>
            </w:pPr>
            <w:bookmarkStart w:id="16" w:name="_Toc243733151"/>
            <w:bookmarkStart w:id="17" w:name="_Toc245020119"/>
            <w:bookmarkStart w:id="18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39FD32A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D466A78" w14:textId="2CAC2572" w:rsidR="00C6072D" w:rsidRDefault="002430D4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6F60BA" w14:textId="67A1E9B8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8DE7EF6" w14:textId="15404D4D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AB97079" w14:textId="7764A632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71C81E9" w14:textId="2125459B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BB0AB12" w14:textId="1A51320E" w:rsidR="00C6072D" w:rsidRDefault="002430D4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D1959D8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74D563" w14:textId="63255CF4" w:rsidR="00C6072D" w:rsidRPr="004D2956" w:rsidRDefault="002430D4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2B1CB8" w14:textId="49901BF3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F98BF1" w14:textId="5EE237CC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0.000109967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E7A993C" w14:textId="6B48C77E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0.000125697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554FDE" w14:textId="2DEBFFE9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8.07643e-06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E5AC8D" w14:textId="37F9F091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0.000167205</w:t>
                  </w:r>
                </w:p>
              </w:tc>
            </w:tr>
          </w:tbl>
          <w:p w14:paraId="209864EC" w14:textId="238E5CAF" w:rsidR="00C6072D" w:rsidRPr="000B04D4" w:rsidRDefault="002430D4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5E8E105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648715" w14:textId="6D573CBD" w:rsidR="00C6072D" w:rsidRDefault="002430D4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9EDFD5" w14:textId="77A78D1C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1FDD8DA" w14:textId="39ECDA18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275014E" w14:textId="351BB978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BFEC92" w14:textId="2E23E69D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6E371B6" w14:textId="03A2F9AA" w:rsidR="00C6072D" w:rsidRDefault="002430D4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1956FE1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157615" w14:textId="46C20FCD" w:rsidR="00C6072D" w:rsidRPr="004D2956" w:rsidRDefault="002430D4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5FB801" w14:textId="71DD58F0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22D6ED" w14:textId="4E778C5B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9C36C3" w14:textId="03A6F8E7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EDA990" w14:textId="3252D852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8EC12B" w14:textId="1E5098F2" w:rsidR="00C6072D" w:rsidRPr="004D2956" w:rsidRDefault="002430D4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732711ED" w14:textId="5AFC6DA1" w:rsidR="005F5B79" w:rsidRDefault="005F5B79" w:rsidP="000A7C6B"/>
        </w:tc>
      </w:tr>
      <w:bookmarkEnd w:id="16"/>
      <w:bookmarkEnd w:id="17"/>
      <w:bookmarkEnd w:id="18"/>
    </w:tbl>
    <w:p w14:paraId="2010C2B8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B5C91C2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812344F" w14:textId="1075ACB0" w:rsidR="0050542D" w:rsidRPr="002430D4" w:rsidRDefault="002430D4" w:rsidP="002430D4">
            <w:pPr>
              <w:pStyle w:val="Heading1"/>
            </w:pPr>
            <w:bookmarkStart w:id="19" w:name="_Toc183125162"/>
            <w:r>
              <w:t>Beams</w:t>
            </w:r>
            <w:bookmarkEnd w:id="19"/>
          </w:p>
          <w:p w14:paraId="62622CC6" w14:textId="6828B8BB" w:rsidR="00EC2432" w:rsidRDefault="002430D4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950BAA8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B6D495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915B08D" w14:textId="2EFE5E47" w:rsidR="00EC2432" w:rsidRDefault="002430D4" w:rsidP="000A7C6B">
            <w:pPr>
              <w:pStyle w:val="Heading1"/>
            </w:pPr>
            <w:bookmarkStart w:id="20" w:name="_Toc243733152"/>
            <w:bookmarkStart w:id="21" w:name="_Toc245020120"/>
            <w:bookmarkStart w:id="22" w:name="_Toc245020152"/>
            <w:bookmarkStart w:id="23" w:name="_Toc183125163"/>
            <w:r>
              <w:lastRenderedPageBreak/>
              <w:t>Study Results</w:t>
            </w:r>
            <w:bookmarkEnd w:id="23"/>
          </w:p>
          <w:p w14:paraId="54725B0A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2430D4" w14:paraId="16EABEAC" w14:textId="77777777" w:rsidTr="00EF4E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41B19CD" w14:textId="0AE6950A" w:rsidR="002430D4" w:rsidRDefault="002430D4" w:rsidP="002430D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B9D026" w14:textId="7F7317E0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731340" w14:textId="18B1E715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EB66919" w14:textId="5F67444A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430D4" w14:paraId="4E8DB58E" w14:textId="77777777" w:rsidTr="00EF4E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6A1971D" w14:textId="61F11CCF" w:rsidR="002430D4" w:rsidRPr="004D2956" w:rsidRDefault="002430D4" w:rsidP="002430D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2F0A14" w14:textId="4A9FFE75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9D70EF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1.435e-02N/m^2</w:t>
                  </w:r>
                </w:p>
                <w:p w14:paraId="67A2733C" w14:textId="6A025617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60156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7FCB48E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5.139e+07N/m^2</w:t>
                  </w:r>
                </w:p>
                <w:p w14:paraId="5E2BBA0F" w14:textId="24A7680E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90497</w:t>
                  </w:r>
                </w:p>
              </w:tc>
            </w:tr>
            <w:tr w:rsidR="002430D4" w14:paraId="76984FD2" w14:textId="77777777" w:rsidTr="00EF4E0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D7AD5D7" w14:textId="75AC2F3E" w:rsidR="002430D4" w:rsidRDefault="002430D4" w:rsidP="002430D4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99D4F0A" wp14:editId="5523C13E">
                        <wp:extent cx="6858000" cy="3714115"/>
                        <wp:effectExtent l="0" t="0" r="0" b="635"/>
                        <wp:docPr id="1139088663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908866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6A56FF" w14:textId="4E7D740B" w:rsidR="002430D4" w:rsidRPr="004D2956" w:rsidRDefault="002430D4" w:rsidP="00243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FullAssembly-Moment Arm-Stress-Stress1</w:t>
                  </w:r>
                </w:p>
              </w:tc>
            </w:tr>
          </w:tbl>
          <w:p w14:paraId="510FD4BC" w14:textId="77777777" w:rsidR="002430D4" w:rsidRDefault="002430D4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2430D4" w14:paraId="23A58AFD" w14:textId="77777777" w:rsidTr="00EF4E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4D54F1" w14:textId="60B162F3" w:rsidR="002430D4" w:rsidRDefault="002430D4" w:rsidP="002430D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C06C08" w14:textId="4B21F166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FD3783" w14:textId="7B408A4B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F4776CD" w14:textId="6D4F131C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430D4" w14:paraId="37359121" w14:textId="77777777" w:rsidTr="00EF4E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D1D0C6" w14:textId="5AFAF6A0" w:rsidR="002430D4" w:rsidRPr="004D2956" w:rsidRDefault="002430D4" w:rsidP="002430D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C42ECA2" w14:textId="32BB1DCE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D98FC7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E7CDF3E" w14:textId="746D9131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37A18D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1.046e-02mm</w:t>
                  </w:r>
                </w:p>
                <w:p w14:paraId="378CFF94" w14:textId="1D3D6CFA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103294</w:t>
                  </w:r>
                </w:p>
              </w:tc>
            </w:tr>
            <w:tr w:rsidR="002430D4" w14:paraId="57E923B0" w14:textId="77777777" w:rsidTr="00EF4E0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D0D79F4" w14:textId="3B3EB5E7" w:rsidR="002430D4" w:rsidRDefault="002430D4" w:rsidP="002430D4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FD54125" wp14:editId="07D36DB1">
                        <wp:extent cx="6858000" cy="3714115"/>
                        <wp:effectExtent l="0" t="0" r="0" b="635"/>
                        <wp:docPr id="160520614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520614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0C4CC0" w14:textId="2D72A6E2" w:rsidR="002430D4" w:rsidRPr="004D2956" w:rsidRDefault="002430D4" w:rsidP="00243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FullAssembly-Moment Arm-Displacement-Displacement1</w:t>
                  </w:r>
                </w:p>
              </w:tc>
            </w:tr>
          </w:tbl>
          <w:p w14:paraId="1553AEB3" w14:textId="77777777" w:rsidR="002430D4" w:rsidRDefault="002430D4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2430D4" w14:paraId="488927D0" w14:textId="77777777" w:rsidTr="00EF4E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9C18B9" w14:textId="13D52F0B" w:rsidR="002430D4" w:rsidRDefault="002430D4" w:rsidP="002430D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6D2F52" w14:textId="16E837E9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BD4CE2" w14:textId="01FC94BB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73B49C0" w14:textId="7AA1236B" w:rsidR="002430D4" w:rsidRDefault="002430D4" w:rsidP="002430D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430D4" w14:paraId="1A00F5C7" w14:textId="77777777" w:rsidTr="00EF4E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C920F7" w14:textId="1D482D84" w:rsidR="002430D4" w:rsidRPr="004D2956" w:rsidRDefault="002430D4" w:rsidP="002430D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028BBB" w14:textId="237D6136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7314042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3.270e-13</w:t>
                  </w:r>
                </w:p>
                <w:p w14:paraId="2FB76345" w14:textId="777AE829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39036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FECDF5" w14:textId="77777777" w:rsidR="002430D4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3.759e-04</w:t>
                  </w:r>
                </w:p>
                <w:p w14:paraId="29681BD8" w14:textId="552FE594" w:rsidR="002430D4" w:rsidRPr="004D2956" w:rsidRDefault="002430D4" w:rsidP="002430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50936</w:t>
                  </w:r>
                </w:p>
              </w:tc>
            </w:tr>
            <w:tr w:rsidR="002430D4" w14:paraId="5C43C8B2" w14:textId="77777777" w:rsidTr="00EF4E0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1E191A2" w14:textId="088E8AAF" w:rsidR="002430D4" w:rsidRDefault="002430D4" w:rsidP="002430D4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F6B1172" wp14:editId="28EC2EFD">
                        <wp:extent cx="6858000" cy="3714115"/>
                        <wp:effectExtent l="0" t="0" r="0" b="635"/>
                        <wp:docPr id="1037646184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646184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9CD27D" w14:textId="09DB1576" w:rsidR="002430D4" w:rsidRPr="004D2956" w:rsidRDefault="002430D4" w:rsidP="00243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FullAssembly-Moment Arm-Strain-Strain1</w:t>
                  </w:r>
                </w:p>
              </w:tc>
            </w:tr>
          </w:tbl>
          <w:p w14:paraId="0BDDDE50" w14:textId="77777777" w:rsidR="002430D4" w:rsidRPr="000B04D4" w:rsidRDefault="002430D4" w:rsidP="000A7C6B"/>
          <w:bookmarkEnd w:id="20"/>
          <w:bookmarkEnd w:id="21"/>
          <w:bookmarkEnd w:id="22"/>
          <w:p w14:paraId="0041E7FB" w14:textId="3FF8EE5E" w:rsidR="00EC2432" w:rsidRDefault="00EC2432" w:rsidP="000A7C6B"/>
        </w:tc>
      </w:tr>
    </w:tbl>
    <w:p w14:paraId="2AA49C67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521C4724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FDBE63C" w14:textId="46BC8D5E" w:rsidR="000B1701" w:rsidRDefault="002430D4" w:rsidP="002430D4">
            <w:pPr>
              <w:pStyle w:val="Heading1"/>
            </w:pPr>
            <w:bookmarkStart w:id="24" w:name="_Toc183125164"/>
            <w:r>
              <w:t>Conclusion</w:t>
            </w:r>
            <w:bookmarkEnd w:id="24"/>
          </w:p>
        </w:tc>
      </w:tr>
    </w:tbl>
    <w:p w14:paraId="471DFD3D" w14:textId="65233D5F" w:rsidR="00AC3438" w:rsidRPr="00AC3438" w:rsidRDefault="00AC3438" w:rsidP="00FE0924"/>
    <w:sectPr w:rsidR="00AC3438" w:rsidRPr="00AC3438" w:rsidSect="002430D4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8A079" w14:textId="77777777" w:rsidR="002430D4" w:rsidRDefault="002430D4" w:rsidP="00F25CD7">
      <w:pPr>
        <w:spacing w:after="0" w:line="240" w:lineRule="auto"/>
      </w:pPr>
      <w:r>
        <w:separator/>
      </w:r>
    </w:p>
  </w:endnote>
  <w:endnote w:type="continuationSeparator" w:id="0">
    <w:p w14:paraId="42142861" w14:textId="77777777" w:rsidR="002430D4" w:rsidRDefault="002430D4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064B408B" w14:textId="77777777" w:rsidTr="003E1AE9">
      <w:tc>
        <w:tcPr>
          <w:tcW w:w="867" w:type="pct"/>
        </w:tcPr>
        <w:p w14:paraId="5AE211D6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FAFF0E7" wp14:editId="7BB9B11F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DD31955" w14:textId="324FA8C8" w:rsidR="00FD315C" w:rsidRDefault="002430D4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67F9C83" w14:textId="7BFFD0B8" w:rsidR="00FD315C" w:rsidRDefault="002430D4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FullAssembly</w:t>
          </w:r>
        </w:p>
      </w:tc>
      <w:tc>
        <w:tcPr>
          <w:tcW w:w="0" w:type="auto"/>
          <w:vAlign w:val="bottom"/>
        </w:tcPr>
        <w:p w14:paraId="38A3FDC5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FF7BD09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9EB912D" w14:textId="77777777" w:rsidTr="00BF0BC4">
      <w:tc>
        <w:tcPr>
          <w:tcW w:w="1908" w:type="dxa"/>
        </w:tcPr>
        <w:p w14:paraId="16C39AE2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DCCDEFC" wp14:editId="5793329A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91990C3" w14:textId="69A656D4" w:rsidR="00FD315C" w:rsidRDefault="002430D4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4D37FAE" w14:textId="06F9B7B2" w:rsidR="00FD315C" w:rsidRDefault="002430D4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FullAssembly</w:t>
          </w:r>
        </w:p>
      </w:tc>
      <w:tc>
        <w:tcPr>
          <w:tcW w:w="360" w:type="dxa"/>
          <w:vAlign w:val="bottom"/>
        </w:tcPr>
        <w:p w14:paraId="10D5ECD6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5D2D5778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A88E2" w14:textId="77777777" w:rsidR="002430D4" w:rsidRDefault="002430D4" w:rsidP="00F25CD7">
      <w:pPr>
        <w:spacing w:after="0" w:line="240" w:lineRule="auto"/>
      </w:pPr>
      <w:r>
        <w:separator/>
      </w:r>
    </w:p>
  </w:footnote>
  <w:footnote w:type="continuationSeparator" w:id="0">
    <w:p w14:paraId="1EEDADC7" w14:textId="77777777" w:rsidR="002430D4" w:rsidRDefault="002430D4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FD315C" w14:paraId="0CE71E98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711EDB7C" w14:textId="4067BF77" w:rsidR="00FD315C" w:rsidRDefault="00FD315C" w:rsidP="00E217C8">
          <w:pPr>
            <w:pStyle w:val="Header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14:paraId="47D7255F" w14:textId="1855D967" w:rsidR="00FD315C" w:rsidRDefault="002430D4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HDSRL</w:t>
          </w:r>
        </w:p>
        <w:p w14:paraId="55693739" w14:textId="056BD9BB" w:rsidR="00FD315C" w:rsidRDefault="00FD315C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14:paraId="407877AC" w14:textId="3135EDC8" w:rsidR="00FD315C" w:rsidRDefault="002430D4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Vittorio Pastore</w:t>
          </w:r>
        </w:p>
        <w:p w14:paraId="6893E5E3" w14:textId="49AB0190" w:rsidR="00FD315C" w:rsidRPr="003E4713" w:rsidRDefault="002430D4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11/21/2024</w:t>
          </w:r>
        </w:p>
      </w:tc>
    </w:tr>
  </w:tbl>
  <w:p w14:paraId="198D5AA1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5EDA88CF" w14:textId="77777777" w:rsidR="00FD315C" w:rsidRDefault="00FD3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FD315C" w14:paraId="1D27F63C" w14:textId="77777777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0" w:type="auto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3348"/>
            <w:gridCol w:w="7443"/>
          </w:tblGrid>
          <w:tr w:rsidR="00FD315C" w:rsidRPr="00B86860" w14:paraId="2802238E" w14:textId="77777777" w:rsidTr="00E76AFC">
            <w:trPr>
              <w:trHeight w:val="1530"/>
            </w:trPr>
            <w:tc>
              <w:tcPr>
                <w:tcW w:w="3361" w:type="dxa"/>
                <w:tcBorders>
                  <w:bottom w:val="nil"/>
                </w:tcBorders>
                <w:vAlign w:val="bottom"/>
              </w:tcPr>
              <w:p w14:paraId="79A20056" w14:textId="599EB27E" w:rsidR="00FD315C" w:rsidRPr="00B86860" w:rsidRDefault="00FD315C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</w:p>
            </w:tc>
            <w:tc>
              <w:tcPr>
                <w:tcW w:w="7470" w:type="dxa"/>
                <w:tcBorders>
                  <w:bottom w:val="nil"/>
                </w:tcBorders>
                <w:vAlign w:val="bottom"/>
              </w:tcPr>
              <w:p w14:paraId="56F3EDDC" w14:textId="01CFB9EF" w:rsidR="00FD315C" w:rsidRPr="00B86860" w:rsidRDefault="002430D4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b/>
                  </w:rPr>
                  <w:t>HDSRL</w:t>
                </w:r>
              </w:p>
              <w:p w14:paraId="5E742025" w14:textId="683413DA" w:rsidR="00FD315C" w:rsidRPr="00B86860" w:rsidRDefault="00FD315C" w:rsidP="00E217C8">
                <w:pPr>
                  <w:pStyle w:val="Header"/>
                </w:pPr>
              </w:p>
            </w:tc>
          </w:tr>
        </w:tbl>
        <w:p w14:paraId="751AB894" w14:textId="77777777" w:rsidR="00FD315C" w:rsidRDefault="00FD315C"/>
      </w:tc>
    </w:tr>
  </w:tbl>
  <w:p w14:paraId="211E2800" w14:textId="77777777" w:rsidR="00FD315C" w:rsidRDefault="00FD315C" w:rsidP="00F25CD7">
    <w:pPr>
      <w:pStyle w:val="Header"/>
      <w:pBdr>
        <w:bottom w:val="single" w:sz="36" w:space="1" w:color="BFBFBF" w:themeColor="background1" w:themeShade="BF"/>
      </w:pBdr>
    </w:pPr>
  </w:p>
  <w:p w14:paraId="1CF1576D" w14:textId="77777777" w:rsidR="00FD315C" w:rsidRDefault="00FD3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D4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30D4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88C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E519"/>
  <w15:docId w15:val="{9E0D5D18-91F4-4308-9DD4-B333895D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11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Vittorio Pastore</dc:creator>
  <cp:lastModifiedBy>Pastore, Vittorio</cp:lastModifiedBy>
  <cp:revision>1</cp:revision>
  <dcterms:created xsi:type="dcterms:W3CDTF">2024-11-22T04:45:00Z</dcterms:created>
  <dcterms:modified xsi:type="dcterms:W3CDTF">2024-11-22T04:45:00Z</dcterms:modified>
</cp:coreProperties>
</file>