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6B495579" w14:textId="77777777" w:rsidTr="00A43A5B">
        <w:trPr>
          <w:cantSplit/>
          <w:trHeight w:val="4488"/>
        </w:trPr>
        <w:tc>
          <w:tcPr>
            <w:tcW w:w="6285" w:type="dxa"/>
          </w:tcPr>
          <w:p w14:paraId="1D67F26D" w14:textId="3CB48C3E" w:rsidR="00F448BC" w:rsidRDefault="00AC723B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74F44C" wp14:editId="7351264A">
                  <wp:extent cx="3853815" cy="2087245"/>
                  <wp:effectExtent l="0" t="0" r="0" b="8255"/>
                  <wp:docPr id="106950342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50342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8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39B68EF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7CBF133" w14:textId="10EBB19F" w:rsidR="00B77317" w:rsidRPr="00CD1539" w:rsidRDefault="00AC723B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FullAssembly</w:t>
                  </w:r>
                </w:p>
                <w:p w14:paraId="25F114CF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2CB81687" w14:textId="35BE328B" w:rsidR="00B77317" w:rsidRPr="00CD1539" w:rsidRDefault="00AC723B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November 21,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2D44FDE7" w14:textId="26467E6D" w:rsidR="00B77317" w:rsidRPr="00CD1539" w:rsidRDefault="00AC723B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4ACD5DFC" w14:textId="6DEAF8AA" w:rsidR="00B77317" w:rsidRPr="006A441F" w:rsidRDefault="00AC723B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07EF3A6E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3C15713D" w14:textId="7ACDC906" w:rsidR="00B77317" w:rsidRDefault="00AC723B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3007F1C4" w14:textId="2E43CB50" w:rsidR="00AC723B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83124378" w:history="1">
                        <w:r w:rsidR="00AC723B" w:rsidRPr="00CA3A69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AC723B">
                          <w:rPr>
                            <w:noProof/>
                            <w:webHidden/>
                          </w:rPr>
                          <w:tab/>
                        </w:r>
                        <w:r w:rsidR="00AC723B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AC723B">
                          <w:rPr>
                            <w:noProof/>
                            <w:webHidden/>
                          </w:rPr>
                          <w:instrText xml:space="preserve"> PAGEREF _Toc183124378 \h </w:instrText>
                        </w:r>
                        <w:r w:rsidR="00AC723B">
                          <w:rPr>
                            <w:noProof/>
                            <w:webHidden/>
                          </w:rPr>
                        </w:r>
                        <w:r w:rsidR="00AC723B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AC723B">
                          <w:rPr>
                            <w:noProof/>
                            <w:webHidden/>
                          </w:rPr>
                          <w:t>1</w:t>
                        </w:r>
                        <w:r w:rsidR="00AC723B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BD2B722" w14:textId="0540B325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79" w:history="1">
                        <w:r w:rsidRPr="00CA3A69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C85F68" w14:textId="4EA781A4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0" w:history="1">
                        <w:r w:rsidRPr="00CA3A69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00DA45" w14:textId="0F75E618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1" w:history="1">
                        <w:r w:rsidRPr="00CA3A69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AC25977" w14:textId="4E6E481B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2" w:history="1">
                        <w:r w:rsidRPr="00CA3A69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CEF003F" w14:textId="46B76D14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3" w:history="1">
                        <w:r w:rsidRPr="00CA3A69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7E95ECF" w14:textId="294F3BD6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4" w:history="1">
                        <w:r w:rsidRPr="00CA3A69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EE6F0A8" w14:textId="5D5E23A1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5" w:history="1">
                        <w:r w:rsidRPr="00CA3A69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CAB457B" w14:textId="17DF20C7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6" w:history="1">
                        <w:r w:rsidRPr="00CA3A69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1956178" w14:textId="1D7C50A1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7" w:history="1">
                        <w:r w:rsidRPr="00CA3A69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AC8EDA5" w14:textId="747EE725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8" w:history="1">
                        <w:r w:rsidRPr="00CA3A69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519D7E" w14:textId="5DFDFBD7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89" w:history="1">
                        <w:r w:rsidRPr="00CA3A69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B13E0B6" w14:textId="5A54293A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90" w:history="1">
                        <w:r w:rsidRPr="00CA3A69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4A07C5C" w14:textId="00731880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91" w:history="1">
                        <w:r w:rsidRPr="00CA3A69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BCFB1E3" w14:textId="7C1BADEE" w:rsidR="00AC723B" w:rsidRDefault="00AC723B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183124392" w:history="1">
                        <w:r w:rsidRPr="00CA3A69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_Toc183124392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A617E4" w14:textId="59E80A7C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7FA15510" w14:textId="77777777" w:rsidR="00F448BC" w:rsidRDefault="00F448BC" w:rsidP="00A5373F"/>
        </w:tc>
      </w:tr>
      <w:tr w:rsidR="00F448BC" w14:paraId="62C58CF0" w14:textId="77777777" w:rsidTr="00BE081A">
        <w:trPr>
          <w:cantSplit/>
          <w:trHeight w:val="3924"/>
        </w:trPr>
        <w:tc>
          <w:tcPr>
            <w:tcW w:w="6285" w:type="dxa"/>
          </w:tcPr>
          <w:p w14:paraId="7760FD29" w14:textId="4F57FF84" w:rsidR="00C27B5D" w:rsidRDefault="00AC723B" w:rsidP="00C27B5D">
            <w:pPr>
              <w:pStyle w:val="Heading1"/>
            </w:pPr>
            <w:bookmarkStart w:id="0" w:name="_Toc183124378"/>
            <w:r>
              <w:t>Description</w:t>
            </w:r>
            <w:bookmarkEnd w:id="0"/>
          </w:p>
          <w:p w14:paraId="5EDD17FC" w14:textId="55B869B7" w:rsidR="00F448BC" w:rsidRPr="00E65D6E" w:rsidRDefault="00AC723B" w:rsidP="00FF408C">
            <w:r>
              <w:t>No Data</w:t>
            </w:r>
          </w:p>
        </w:tc>
        <w:tc>
          <w:tcPr>
            <w:tcW w:w="4713" w:type="dxa"/>
            <w:vMerge/>
          </w:tcPr>
          <w:p w14:paraId="62EE15C2" w14:textId="77777777" w:rsidR="00F448BC" w:rsidRPr="00A33AA4" w:rsidRDefault="00F448BC" w:rsidP="00840CC7">
            <w:pPr>
              <w:pStyle w:val="TOC3"/>
            </w:pPr>
          </w:p>
        </w:tc>
      </w:tr>
    </w:tbl>
    <w:p w14:paraId="4FBCCEBE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1542A6B" w14:textId="77777777" w:rsidTr="00DD03CF">
        <w:tc>
          <w:tcPr>
            <w:tcW w:w="11016" w:type="dxa"/>
          </w:tcPr>
          <w:p w14:paraId="19543D05" w14:textId="3D7F39AF" w:rsidR="00343025" w:rsidRDefault="00AC723B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183124379"/>
            <w:r>
              <w:lastRenderedPageBreak/>
              <w:t>Assumptions</w:t>
            </w:r>
            <w:bookmarkEnd w:id="4"/>
          </w:p>
          <w:p w14:paraId="319DE482" w14:textId="725AF6DB" w:rsidR="00A96F2C" w:rsidRDefault="00A96F2C" w:rsidP="00A96F2C"/>
        </w:tc>
      </w:tr>
    </w:tbl>
    <w:p w14:paraId="64EC0085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21760D5D" w14:textId="77777777" w:rsidTr="00ED5A01">
        <w:tc>
          <w:tcPr>
            <w:tcW w:w="11016" w:type="dxa"/>
          </w:tcPr>
          <w:p w14:paraId="4CDCCA41" w14:textId="3F82A42E" w:rsidR="00FF408C" w:rsidRDefault="00AC723B" w:rsidP="00FF408C">
            <w:pPr>
              <w:pStyle w:val="Heading1"/>
            </w:pPr>
            <w:bookmarkStart w:id="5" w:name="_Toc183124380"/>
            <w:r>
              <w:lastRenderedPageBreak/>
              <w:t>Model Information</w:t>
            </w:r>
            <w:bookmarkEnd w:id="5"/>
          </w:p>
          <w:p w14:paraId="4D47F495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92"/>
              <w:gridCol w:w="749"/>
              <w:gridCol w:w="1470"/>
              <w:gridCol w:w="6243"/>
            </w:tblGrid>
            <w:tr w:rsidR="00C16188" w14:paraId="6310187A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6"/>
                  </w:tblGrid>
                  <w:tr w:rsidR="00077EA0" w14:paraId="082D2A10" w14:textId="77777777" w:rsidTr="00077EA0">
                    <w:tc>
                      <w:tcPr>
                        <w:tcW w:w="8640" w:type="dxa"/>
                      </w:tcPr>
                      <w:p w14:paraId="5C7ED138" w14:textId="75289A9B" w:rsidR="00077EA0" w:rsidRDefault="00AC723B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31C01FD9" wp14:editId="42BD4D74">
                              <wp:extent cx="5349240" cy="2896870"/>
                              <wp:effectExtent l="0" t="0" r="3810" b="0"/>
                              <wp:docPr id="95187132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5187132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8968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7B35DB0" w14:textId="34CBF0E6" w:rsidR="00C16188" w:rsidRDefault="00AC723B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</w:t>
                  </w:r>
                </w:p>
                <w:p w14:paraId="471DF36B" w14:textId="68554BCE" w:rsidR="00C16188" w:rsidRDefault="00AC723B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25D787E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87DA88" w14:textId="5475228E" w:rsidR="00C16188" w:rsidRPr="0044448A" w:rsidRDefault="00AC723B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EAE3E65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862D98" w14:textId="31666028" w:rsidR="00C16188" w:rsidRDefault="00AC723B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E8FF749" w14:textId="39145F67" w:rsidR="00C16188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40E87E7" w14:textId="62F5F5EA" w:rsidR="00C16188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80A7B3" w14:textId="2F607233" w:rsidR="00C16188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AC723B" w14:paraId="037B07B8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C6105FB" w14:textId="34812B03" w:rsidR="00AC723B" w:rsidRDefault="00AC723B" w:rsidP="00E10CC6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14:paraId="412F49AC" w14:textId="0EB5D599" w:rsidR="00AC723B" w:rsidRPr="0044448A" w:rsidRDefault="00AC723B" w:rsidP="00E10CC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0D0025B" wp14:editId="60694D09">
                        <wp:extent cx="1533525" cy="830580"/>
                        <wp:effectExtent l="0" t="0" r="9525" b="7620"/>
                        <wp:docPr id="128985442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985442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830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E2A1D01" w14:textId="116BB2AC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FB390FE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Mass:0.0188078 kg</w:t>
                  </w:r>
                </w:p>
                <w:p w14:paraId="44F0AA4F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Volume:6.96586e-06 m^3</w:t>
                  </w:r>
                </w:p>
                <w:p w14:paraId="406C186B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0983E163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Weight:0.184317 N</w:t>
                  </w:r>
                </w:p>
                <w:p w14:paraId="40A7A12E" w14:textId="0DF19F95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8698645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C:\Users\super\OneDrive\Documents\!Pastore\KinovaArmTS\CAD\8982K546_Multipurpose 6061 Aluminum 90 Degree Angle Machined.SLDPRT</w:t>
                  </w:r>
                </w:p>
                <w:p w14:paraId="79DF382D" w14:textId="7350D46A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21 23:29:08 2024</w:t>
                  </w:r>
                </w:p>
              </w:tc>
            </w:tr>
            <w:tr w:rsidR="00AC723B" w14:paraId="2EC57057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1E3CA94" w14:textId="29DF7B65" w:rsidR="00AC723B" w:rsidRDefault="00AC723B" w:rsidP="00E10CC6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14:paraId="3ADF541A" w14:textId="1068B990" w:rsidR="00AC723B" w:rsidRPr="0044448A" w:rsidRDefault="00AC723B" w:rsidP="00E10CC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CA38E19" wp14:editId="3EA1CE04">
                        <wp:extent cx="1533525" cy="830580"/>
                        <wp:effectExtent l="0" t="0" r="9525" b="7620"/>
                        <wp:docPr id="939746086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974608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830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4AA3619" w14:textId="3CCCAB2B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01DDB26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Mass:0.0188078 kg</w:t>
                  </w:r>
                </w:p>
                <w:p w14:paraId="41F5AA90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Volume:6.96586e-06 m^3</w:t>
                  </w:r>
                </w:p>
                <w:p w14:paraId="10C0402E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31674A6D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Weight:0.184317 N</w:t>
                  </w:r>
                </w:p>
                <w:p w14:paraId="30EA2FF4" w14:textId="3A6AE1DA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396A47C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C:\Users\super\OneDrive\Documents\!Pastore\KinovaArmTS\CAD\8982K546_Multipurpose 6061 Aluminum 90 Degree Angle Machined.SLDPRT</w:t>
                  </w:r>
                </w:p>
                <w:p w14:paraId="233E7970" w14:textId="05311060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21 23:29:08 2024</w:t>
                  </w:r>
                </w:p>
              </w:tc>
            </w:tr>
            <w:tr w:rsidR="00AC723B" w14:paraId="21FAF3A6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7738B5A" w14:textId="0F6067EC" w:rsidR="00AC723B" w:rsidRDefault="00AC723B" w:rsidP="00E10CC6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Chamfer1</w:t>
                  </w:r>
                </w:p>
                <w:p w14:paraId="56B5DC0D" w14:textId="11250689" w:rsidR="00AC723B" w:rsidRPr="0044448A" w:rsidRDefault="00AC723B" w:rsidP="00E10CC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4786D71" wp14:editId="2DF22C7F">
                        <wp:extent cx="1533525" cy="830580"/>
                        <wp:effectExtent l="0" t="0" r="9525" b="7620"/>
                        <wp:docPr id="1405115290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5115290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830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9C7CF31" w14:textId="3617B1ED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301C98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Mass:0.0940492 kg</w:t>
                  </w:r>
                </w:p>
                <w:p w14:paraId="55F77C8F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Volume:3.4833e-05 m^3</w:t>
                  </w:r>
                </w:p>
                <w:p w14:paraId="4658C5D0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4579E261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Weight:0.921682 N</w:t>
                  </w:r>
                </w:p>
                <w:p w14:paraId="216456EE" w14:textId="56A9A709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4264DDC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C:\Users\super\OneDrive\Documents\!Pastore\KinovaArmTS\CAD\BaseMount.SLDPRT</w:t>
                  </w:r>
                </w:p>
                <w:p w14:paraId="2167B0EB" w14:textId="4C859B55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21 23:29:07 2024</w:t>
                  </w:r>
                </w:p>
              </w:tc>
            </w:tr>
            <w:tr w:rsidR="00AC723B" w14:paraId="11B42AA4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361FDB3" w14:textId="2A97FEBE" w:rsidR="00AC723B" w:rsidRDefault="00AC723B" w:rsidP="00E10CC6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14:paraId="514E8010" w14:textId="7639390E" w:rsidR="00AC723B" w:rsidRPr="0044448A" w:rsidRDefault="00AC723B" w:rsidP="00E10CC6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C4EC454" wp14:editId="627141B2">
                        <wp:extent cx="1533525" cy="830580"/>
                        <wp:effectExtent l="0" t="0" r="9525" b="7620"/>
                        <wp:docPr id="1362318683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231868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830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B93BCF4" w14:textId="453EE7B3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E07B4DD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Mass:0.00653621 kg</w:t>
                  </w:r>
                </w:p>
                <w:p w14:paraId="6B041D23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Volume:2.42082e-06 m^3</w:t>
                  </w:r>
                </w:p>
                <w:p w14:paraId="56FEE742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2A8FC713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Weight:0.0640549 N</w:t>
                  </w:r>
                </w:p>
                <w:p w14:paraId="7DC4BFFE" w14:textId="0BFAAB71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81AA3E" w14:textId="77777777" w:rsidR="00AC723B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C:\Users\super\OneDrive\Documents\!Pastore\KinovaArmTS\CAD\MiddlePiece.SLDPRT</w:t>
                  </w:r>
                </w:p>
                <w:p w14:paraId="00066DEF" w14:textId="3D6CE038" w:rsidR="00AC723B" w:rsidRPr="0044448A" w:rsidRDefault="00AC723B" w:rsidP="00E10C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21 23:29:08 2024</w:t>
                  </w:r>
                </w:p>
              </w:tc>
            </w:tr>
            <w:tr w:rsidR="00C16188" w14:paraId="5C7740B5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3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D9C5D4A" w14:textId="20BD8B7B" w:rsidR="00C16188" w:rsidRDefault="00AC723B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14:paraId="02B3CD5B" w14:textId="497BB2CA" w:rsidR="004B3022" w:rsidRPr="0044448A" w:rsidRDefault="00AC723B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986CF5E" wp14:editId="776B177E">
                        <wp:extent cx="1533525" cy="830580"/>
                        <wp:effectExtent l="0" t="0" r="9525" b="7620"/>
                        <wp:docPr id="264714681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4714681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3525" cy="830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6D9DDFF" w14:textId="6F2A04B1" w:rsidR="00C16188" w:rsidRPr="0044448A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EC1F9A" w14:textId="77777777" w:rsidR="00AC723B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Mass:0.00653621 kg</w:t>
                  </w:r>
                </w:p>
                <w:p w14:paraId="00AF6717" w14:textId="77777777" w:rsidR="00AC723B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Volume:2.42082e-06 m^3</w:t>
                  </w:r>
                </w:p>
                <w:p w14:paraId="38C95BDA" w14:textId="77777777" w:rsidR="00AC723B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5F9CEEF1" w14:textId="77777777" w:rsidR="00AC723B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Weight:0.0640549 N</w:t>
                  </w:r>
                </w:p>
                <w:p w14:paraId="2F26537C" w14:textId="1FD59409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8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9E1C90B" w14:textId="77777777" w:rsidR="00AC723B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C:\Users\super\OneDrive\Documents\!Pastore\KinovaArmTS\CAD\MiddlePiece.SLDPRT</w:t>
                  </w:r>
                </w:p>
                <w:p w14:paraId="6C5D9057" w14:textId="15EA9D57" w:rsidR="00C16188" w:rsidRPr="0044448A" w:rsidRDefault="00AC723B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21 23:29:08 2024</w:t>
                  </w:r>
                </w:p>
              </w:tc>
            </w:tr>
          </w:tbl>
          <w:p w14:paraId="6EAA972A" w14:textId="36657616" w:rsidR="00FF408C" w:rsidRDefault="00FF408C" w:rsidP="00A96F2C"/>
        </w:tc>
      </w:tr>
    </w:tbl>
    <w:p w14:paraId="48EB59DD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1E4C1291" w14:textId="77777777" w:rsidTr="005E294F">
        <w:tc>
          <w:tcPr>
            <w:tcW w:w="11016" w:type="dxa"/>
          </w:tcPr>
          <w:p w14:paraId="07E34C27" w14:textId="7B198D86" w:rsidR="00B35001" w:rsidRPr="00B35001" w:rsidRDefault="00AC723B" w:rsidP="00B35001">
            <w:pPr>
              <w:pStyle w:val="Heading1"/>
            </w:pPr>
            <w:bookmarkStart w:id="6" w:name="_Toc183124381"/>
            <w:r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3858"/>
              <w:gridCol w:w="6680"/>
            </w:tblGrid>
            <w:tr w:rsidR="00B35001" w14:paraId="785EAA9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ED37FB" w14:textId="1733DEC4" w:rsidR="00B35001" w:rsidRDefault="00AC723B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895A6B" w14:textId="5B872AB8" w:rsidR="00B35001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AC723B" w14:paraId="43E26A7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C41258" w14:textId="601B7900" w:rsidR="00AC723B" w:rsidRDefault="00AC723B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009F0C" w14:textId="18FDD510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AC723B" w14:paraId="0A84074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AD3EA1" w14:textId="06183811" w:rsidR="00AC723B" w:rsidRDefault="00AC723B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4880DA" w14:textId="6A2B8EA8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C723B" w14:paraId="35A8A1D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611188" w14:textId="21557506" w:rsidR="00AC723B" w:rsidRDefault="00AC723B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EA5AC2" w14:textId="66771855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C723B" w14:paraId="367304B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8E4A99" w14:textId="7588F91B" w:rsidR="00AC723B" w:rsidRDefault="00AC723B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D0AC69" w14:textId="22C98117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AC723B" w14:paraId="4816DBB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AC68DC" w14:textId="2FF6D1B2" w:rsidR="00AC723B" w:rsidRDefault="00AC723B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3FAE85" w14:textId="2AD75C94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AC723B" w14:paraId="781C65C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BA6713" w14:textId="747A445C" w:rsidR="00AC723B" w:rsidRDefault="00AC723B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111341" w14:textId="119D6400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2531175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98F445" w14:textId="675A44D7" w:rsidR="00AC723B" w:rsidRDefault="00AC723B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DFD668" w14:textId="0D0FE831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C723B" w14:paraId="455D69C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D255FE" w14:textId="2BAECFAE" w:rsidR="00AC723B" w:rsidRDefault="00AC723B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39BEE6" w14:textId="6C621362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115D522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7AF174" w14:textId="442496A7" w:rsidR="00AC723B" w:rsidRDefault="00AC723B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8DF0D7" w14:textId="4AB45644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1E2A2BA6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E42DD6" w14:textId="52D951F3" w:rsidR="00AC723B" w:rsidRDefault="00AC723B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BF3A3E" w14:textId="7629BE87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03380E3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76155A" w14:textId="1886E758" w:rsidR="00AC723B" w:rsidRDefault="00AC723B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1DFB21" w14:textId="0A65E2C2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AC723B" w14:paraId="1F495EC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A33736" w14:textId="5CC573F2" w:rsidR="00AC723B" w:rsidRDefault="00AC723B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89FA05" w14:textId="1DFDF697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60A6AB7D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DF0BA0" w14:textId="750DB3CC" w:rsidR="00AC723B" w:rsidRDefault="00AC723B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CDF115" w14:textId="29B78DB3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AC723B" w14:paraId="02D399D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452ABD" w14:textId="0AC2A58E" w:rsidR="00AC723B" w:rsidRDefault="00AC723B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8559D1" w14:textId="6855EC23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7A5B100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6AC35D" w14:textId="1281F944" w:rsidR="00AC723B" w:rsidRDefault="00AC723B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D58BA4" w14:textId="1F4465C5" w:rsidR="00AC723B" w:rsidRDefault="00AC723B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4F8034D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2D8B91" w14:textId="047937B1" w:rsidR="00AC723B" w:rsidRDefault="00AC723B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4FF53F" w14:textId="395A2B43" w:rsidR="00AC723B" w:rsidRDefault="00AC723B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(C:\Users\super\OneDrive\Documents\!Pastore\KinovaArmTS\CAD)</w:t>
                  </w:r>
                </w:p>
              </w:tc>
            </w:tr>
          </w:tbl>
          <w:p w14:paraId="57DEED8D" w14:textId="6A59217E" w:rsidR="005E294F" w:rsidRDefault="005E294F" w:rsidP="00A96F2C"/>
        </w:tc>
      </w:tr>
      <w:bookmarkEnd w:id="1"/>
      <w:bookmarkEnd w:id="2"/>
      <w:bookmarkEnd w:id="3"/>
    </w:tbl>
    <w:p w14:paraId="6770FE12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0E59B2EA" w14:textId="77777777" w:rsidTr="00E80CD9">
        <w:tc>
          <w:tcPr>
            <w:tcW w:w="11016" w:type="dxa"/>
          </w:tcPr>
          <w:p w14:paraId="74CFD79F" w14:textId="1D42DCEF" w:rsidR="00F33129" w:rsidRPr="00B35001" w:rsidRDefault="00AC723B" w:rsidP="000A7C6B">
            <w:pPr>
              <w:pStyle w:val="Heading1"/>
            </w:pPr>
            <w:bookmarkStart w:id="7" w:name="_Toc183124382"/>
            <w:r>
              <w:lastRenderedPageBreak/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53690DB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8FDBDB" w14:textId="2AAAFB18" w:rsidR="00F33129" w:rsidRDefault="00AC723B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F24C60" w14:textId="5D34AF0F" w:rsidR="00F33129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AC723B" w14:paraId="67AC42F8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CFA389" w14:textId="56921F20" w:rsidR="00AC723B" w:rsidRDefault="00AC723B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C19CE1" w14:textId="3EC0F235" w:rsidR="00AC723B" w:rsidRDefault="00AC723B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AC723B" w14:paraId="1C7A890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647849" w14:textId="23E6FFF3" w:rsidR="00AC723B" w:rsidRDefault="00AC723B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6756D2" w14:textId="6FF5C82B" w:rsidR="00AC723B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AC723B" w14:paraId="047353A0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29AB51" w14:textId="575BD1E7" w:rsidR="00AC723B" w:rsidRDefault="00AC723B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9E06AF" w14:textId="78906E45" w:rsidR="00AC723B" w:rsidRDefault="00AC723B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AC723B" w14:paraId="30EB35EE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7B6D03" w14:textId="4A80AA2D" w:rsidR="00AC723B" w:rsidRDefault="00AC723B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11E0D6" w14:textId="450D5B76" w:rsidR="00AC723B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59C8FB33" w14:textId="6B86D1FB" w:rsidR="00F33129" w:rsidRDefault="00F33129" w:rsidP="000A7C6B"/>
        </w:tc>
      </w:tr>
    </w:tbl>
    <w:p w14:paraId="22317741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59780919" w14:textId="77777777" w:rsidTr="005273D5">
        <w:trPr>
          <w:trHeight w:val="4158"/>
        </w:trPr>
        <w:tc>
          <w:tcPr>
            <w:tcW w:w="11136" w:type="dxa"/>
          </w:tcPr>
          <w:p w14:paraId="5EB8AD96" w14:textId="646104CC" w:rsidR="00E80CD9" w:rsidRPr="00AC3438" w:rsidRDefault="00AC723B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183124383"/>
            <w:r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18"/>
              <w:gridCol w:w="4586"/>
              <w:gridCol w:w="3169"/>
            </w:tblGrid>
            <w:tr w:rsidR="00E80CD9" w:rsidRPr="000841BF" w14:paraId="7D49C1B9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E83D70" w14:textId="587A9921" w:rsidR="00E80CD9" w:rsidRPr="003E6C57" w:rsidRDefault="00AC723B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189EBC0" w14:textId="37E26C58" w:rsidR="00E80CD9" w:rsidRPr="003E6C57" w:rsidRDefault="00AC723B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325D42F" w14:textId="6C048FB3" w:rsidR="00E80CD9" w:rsidRPr="003E6C57" w:rsidRDefault="00AC723B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F64D3E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199D9D2" w14:textId="365657EA" w:rsidR="00E80CD9" w:rsidRPr="00577134" w:rsidRDefault="00AC723B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977845A" wp14:editId="0A40EA59">
                        <wp:extent cx="1904365" cy="1031240"/>
                        <wp:effectExtent l="0" t="0" r="635" b="0"/>
                        <wp:docPr id="2130962541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30962541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31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DB553B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46160B" w14:textId="2D5D6759" w:rsidR="00E80CD9" w:rsidRPr="00BE6656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C88C25" w14:textId="4356F5D0" w:rsidR="00E80CD9" w:rsidRPr="00BE6656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 Alloy</w:t>
                        </w:r>
                      </w:p>
                    </w:tc>
                  </w:tr>
                  <w:tr w:rsidR="00AC723B" w:rsidRPr="00577134" w14:paraId="2B2946B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8633E4" w14:textId="698AF8BA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816C6D" w14:textId="1374E964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AC723B" w:rsidRPr="00577134" w14:paraId="287C914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FE9B8A" w14:textId="4DDDFCED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A1BA81" w14:textId="583CE969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AC723B" w:rsidRPr="00577134" w14:paraId="3FE0F3D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DB1BDF" w14:textId="33F79F9A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3C8F80E" w14:textId="3DB2B3A2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5.51485e+07 N/m^2</w:t>
                        </w:r>
                      </w:p>
                    </w:tc>
                  </w:tr>
                  <w:tr w:rsidR="00AC723B" w:rsidRPr="00577134" w14:paraId="2669298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C69F3B" w14:textId="2B6B21BF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5D779D1" w14:textId="47FA5FF9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1.24084e+08 N/m^2</w:t>
                        </w:r>
                      </w:p>
                    </w:tc>
                  </w:tr>
                  <w:tr w:rsidR="00AC723B" w:rsidRPr="00577134" w14:paraId="05D6617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0B3CE83" w14:textId="0C66C60A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064D75" w14:textId="5DC82800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AC723B" w:rsidRPr="00577134" w14:paraId="49BB375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E7493CD" w14:textId="2E461231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9570081" w14:textId="5134ADA1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AC723B" w:rsidRPr="00577134" w14:paraId="6C4C101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3A700A" w14:textId="3D12DEDC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E8E953" w14:textId="17FC6BED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AC723B" w:rsidRPr="00577134" w14:paraId="3476BD5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4B6A5F" w14:textId="4A4991E2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3C9D98" w14:textId="036E738E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2.6e+10 N/m^2</w:t>
                        </w:r>
                      </w:p>
                    </w:tc>
                  </w:tr>
                  <w:tr w:rsidR="00AC723B" w:rsidRPr="00577134" w14:paraId="0F635AE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F593D9" w14:textId="71A211E6" w:rsidR="00AC723B" w:rsidRDefault="00AC723B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35BB69" w14:textId="71958C2E" w:rsidR="00AC723B" w:rsidRDefault="00AC723B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30595904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F398AA5" w14:textId="77777777" w:rsidR="00AC723B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1(Cut-Extrude2)(8982K546_Multipurpose 6061 Aluminum 90 Degree Angle Machined-1),</w:t>
                  </w:r>
                </w:p>
                <w:p w14:paraId="6EAD229B" w14:textId="77777777" w:rsidR="00AC723B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1(Cut-Extrude2)(8982K546_Multipurpose 6061 Aluminum 90 Degree Angle Machined-2),</w:t>
                  </w:r>
                </w:p>
                <w:p w14:paraId="6A0CA415" w14:textId="77777777" w:rsidR="00AC723B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1(Chamfer1)(BaseMount-1),</w:t>
                  </w:r>
                </w:p>
                <w:p w14:paraId="7EEEF579" w14:textId="77777777" w:rsidR="00AC723B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1(Cut-Extrude2)(MiddlePiece-1),</w:t>
                  </w:r>
                </w:p>
                <w:p w14:paraId="6EB8B781" w14:textId="304C2376" w:rsidR="00E80CD9" w:rsidRPr="00577134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1(Cut-Extrude2)(MiddlePiece-2)</w:t>
                  </w:r>
                </w:p>
              </w:tc>
            </w:tr>
            <w:tr w:rsidR="00E80CD9" w:rsidRPr="000841BF" w14:paraId="300EEA20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0E86F9E" w14:textId="25649E41" w:rsidR="00E80CD9" w:rsidRPr="000841BF" w:rsidRDefault="00AC723B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0A8633A5" w14:textId="6B72AB2D" w:rsidR="00E80CD9" w:rsidRDefault="00E80CD9" w:rsidP="000A7C6B"/>
        </w:tc>
      </w:tr>
      <w:bookmarkEnd w:id="8"/>
      <w:bookmarkEnd w:id="9"/>
      <w:bookmarkEnd w:id="10"/>
    </w:tbl>
    <w:p w14:paraId="6D01DAD9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75994B6B" w14:textId="77777777" w:rsidTr="00452CBC">
        <w:tc>
          <w:tcPr>
            <w:tcW w:w="11016" w:type="dxa"/>
          </w:tcPr>
          <w:p w14:paraId="7B359DB5" w14:textId="79284335" w:rsidR="005273D5" w:rsidRPr="00AF1A58" w:rsidRDefault="00AC723B" w:rsidP="000A7C6B">
            <w:pPr>
              <w:pStyle w:val="Heading1"/>
              <w:rPr>
                <w:b w:val="0"/>
                <w:bCs w:val="0"/>
              </w:rPr>
            </w:pPr>
            <w:bookmarkStart w:id="12" w:name="_Toc183124384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790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76"/>
              <w:gridCol w:w="3765"/>
              <w:gridCol w:w="5249"/>
            </w:tblGrid>
            <w:tr w:rsidR="00AC723B" w14:paraId="0487D589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2F011BA" w14:textId="4EC4620D" w:rsidR="00AC723B" w:rsidRPr="004E282D" w:rsidRDefault="00AC723B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298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EE4F8D7" w14:textId="14979103" w:rsidR="00AC723B" w:rsidRPr="004E282D" w:rsidRDefault="00AC723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00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2A9BB6B" w14:textId="2594F114" w:rsidR="00AC723B" w:rsidRPr="004E282D" w:rsidRDefault="00AC723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AC723B" w14:paraId="1226A202" w14:textId="77777777" w:rsidTr="003F491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9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6A179E31" w14:textId="0E26AB2B" w:rsidR="00AC723B" w:rsidRPr="00AD5FBA" w:rsidRDefault="00AC723B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2981" w:type="dxa"/>
                  <w:tcBorders>
                    <w:top w:val="single" w:sz="18" w:space="0" w:color="76923C" w:themeColor="accent3" w:themeShade="BF"/>
                  </w:tcBorders>
                </w:tcPr>
                <w:p w14:paraId="271CAB33" w14:textId="736F6A69" w:rsidR="00AC723B" w:rsidRPr="006208CB" w:rsidRDefault="00AC723B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45227CC" wp14:editId="76B49EE7">
                        <wp:extent cx="1746885" cy="946150"/>
                        <wp:effectExtent l="0" t="0" r="5715" b="6350"/>
                        <wp:docPr id="248686206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8686206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885" cy="946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00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727"/>
                    <w:gridCol w:w="2292"/>
                  </w:tblGrid>
                  <w:tr w:rsidR="00AC723B" w14:paraId="58AB9A7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60A8736" w14:textId="24270643" w:rsidR="00AC723B" w:rsidRPr="00BE6656" w:rsidRDefault="00AC723B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CF1F0B2" w14:textId="0827F051" w:rsidR="00AC723B" w:rsidRPr="00154A1A" w:rsidRDefault="00AC723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6 face(s)</w:t>
                        </w:r>
                      </w:p>
                    </w:tc>
                  </w:tr>
                  <w:tr w:rsidR="00AC723B" w14:paraId="7ACAD9C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E55EAED" w14:textId="53113920" w:rsidR="00AC723B" w:rsidRDefault="00AC723B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1224556" w14:textId="56C96374" w:rsidR="00AC723B" w:rsidRDefault="00AC723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6594A263" w14:textId="77777777" w:rsidR="00AC723B" w:rsidRPr="004C6DEB" w:rsidRDefault="00AC723B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0793DC40" w14:textId="77777777" w:rsidTr="00AC723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90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F21EBBC" w14:textId="24811230" w:rsidR="003F154A" w:rsidRPr="003F154A" w:rsidRDefault="00AC723B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55673B77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35D704E" w14:textId="4BE1FF21" w:rsidR="003F154A" w:rsidRDefault="00AC723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2AA0E1E" w14:textId="448AA067" w:rsidR="003F154A" w:rsidRDefault="00AC723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0EC6E10" w14:textId="2EEBC901" w:rsidR="003F154A" w:rsidRDefault="00AC723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9473B7F" w14:textId="3DD21362" w:rsidR="003F154A" w:rsidRDefault="00AC723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CC24F40" w14:textId="5866DC7D" w:rsidR="003F154A" w:rsidRDefault="00AC723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68C1BEE2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4612FAD" w14:textId="2740335B" w:rsidR="003F154A" w:rsidRDefault="00AC723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F6EEBD2" w14:textId="38E2EF1E" w:rsidR="003F154A" w:rsidRPr="00EF37BF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-0.00027955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59A763" w14:textId="7E3DE791" w:rsidR="003F154A" w:rsidRPr="00EF37BF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75.0002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776179" w14:textId="43CB357D" w:rsidR="003F154A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0.000117823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5E33700" w14:textId="3D316DD8" w:rsidR="003F154A" w:rsidRPr="00EF37BF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75.0002</w:t>
                        </w:r>
                      </w:p>
                    </w:tc>
                  </w:tr>
                  <w:tr w:rsidR="00935682" w14:paraId="5AE8FDE0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BC4D3AB" w14:textId="64FF0372" w:rsidR="00935682" w:rsidRDefault="00AC723B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F932B7" w14:textId="74FC1DDF" w:rsidR="00935682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B1B9064" w14:textId="27E9A8A7" w:rsidR="00935682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7F142F" w14:textId="65CFD87F" w:rsidR="00935682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5363056" w14:textId="2C4FD102" w:rsidR="00935682" w:rsidRDefault="00AC723B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376061C7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E752544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172"/>
              <w:gridCol w:w="5990"/>
            </w:tblGrid>
            <w:tr w:rsidR="00AC723B" w14:paraId="1B695200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F238D5F" w14:textId="4F4031C9" w:rsidR="00AC723B" w:rsidRPr="004E282D" w:rsidRDefault="00AC723B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172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1F37664" w14:textId="09C27CDA" w:rsidR="00AC723B" w:rsidRPr="004E282D" w:rsidRDefault="00AC723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90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2E6CD92" w14:textId="7B730788" w:rsidR="00AC723B" w:rsidRPr="004E282D" w:rsidRDefault="00AC723B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AC723B" w14:paraId="5D10BF2D" w14:textId="77777777" w:rsidTr="00EE38F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327B9C7F" w14:textId="7A62CE3B" w:rsidR="00AC723B" w:rsidRPr="00F42DD1" w:rsidRDefault="00AC723B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172" w:type="dxa"/>
                  <w:tcBorders>
                    <w:top w:val="single" w:sz="18" w:space="0" w:color="C0504D" w:themeColor="accent2"/>
                  </w:tcBorders>
                </w:tcPr>
                <w:p w14:paraId="4B2F8D73" w14:textId="7FB9997C" w:rsidR="00AC723B" w:rsidRPr="006208CB" w:rsidRDefault="00AC723B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E421DD0" wp14:editId="7C201AE4">
                        <wp:extent cx="1868170" cy="1011555"/>
                        <wp:effectExtent l="0" t="0" r="0" b="0"/>
                        <wp:docPr id="228896366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896366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170" cy="1011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90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30"/>
                    <w:gridCol w:w="2630"/>
                  </w:tblGrid>
                  <w:tr w:rsidR="00AC723B" w14:paraId="2C497CF2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1949D85" w14:textId="3375874E" w:rsidR="00AC723B" w:rsidRPr="00BE6656" w:rsidRDefault="00AC723B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D6BD14D" w14:textId="3ED49182" w:rsidR="00AC723B" w:rsidRPr="00B77EA3" w:rsidRDefault="00AC723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AC723B" w14:paraId="7CE2FD6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1CBF00D" w14:textId="2B20EE8E" w:rsidR="00AC723B" w:rsidRDefault="00AC723B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7C5087A" w14:textId="296C7AA7" w:rsidR="00AC723B" w:rsidRDefault="00AC723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AC723B" w14:paraId="75C9D4EA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F80ADD" w14:textId="5AFA0673" w:rsidR="00AC723B" w:rsidRDefault="00AC723B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C5BBFF" w14:textId="44D643EB" w:rsidR="00AC723B" w:rsidRDefault="00AC723B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75 N</w:t>
                        </w:r>
                      </w:p>
                    </w:tc>
                  </w:tr>
                </w:tbl>
                <w:p w14:paraId="5B0800BA" w14:textId="77777777" w:rsidR="00AC723B" w:rsidRDefault="00AC723B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DAB744C" w14:textId="439B3E92" w:rsidR="005273D5" w:rsidRDefault="005273D5" w:rsidP="000A7C6B">
            <w:pPr>
              <w:rPr>
                <w:rStyle w:val="Strong"/>
              </w:rPr>
            </w:pPr>
          </w:p>
        </w:tc>
      </w:tr>
    </w:tbl>
    <w:p w14:paraId="14EF3079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4D10518E" w14:textId="77777777" w:rsidTr="005B3D16">
        <w:tc>
          <w:tcPr>
            <w:tcW w:w="11016" w:type="dxa"/>
          </w:tcPr>
          <w:p w14:paraId="37235B50" w14:textId="4FA074F7" w:rsidR="00132707" w:rsidRDefault="00132707" w:rsidP="000A7C6B">
            <w:pPr>
              <w:pStyle w:val="Heading1"/>
            </w:pPr>
            <w:r>
              <w:br w:type="page"/>
            </w:r>
            <w:bookmarkStart w:id="13" w:name="_Toc183124385"/>
            <w:r w:rsidR="00AC723B">
              <w:t>Connector Definitions</w:t>
            </w:r>
            <w:bookmarkEnd w:id="13"/>
          </w:p>
          <w:p w14:paraId="499F5F57" w14:textId="59B3FAD3" w:rsidR="00132707" w:rsidRDefault="00AC723B" w:rsidP="000A7C6B">
            <w:r>
              <w:t>No Data</w:t>
            </w:r>
          </w:p>
          <w:p w14:paraId="0219597C" w14:textId="35BC520A" w:rsidR="00EF37BF" w:rsidRPr="009C0A33" w:rsidRDefault="00EF37BF" w:rsidP="000A7C6B"/>
          <w:p w14:paraId="2D658803" w14:textId="77777777" w:rsidR="000F2729" w:rsidRDefault="000F2729" w:rsidP="000A7C6B"/>
          <w:p w14:paraId="2B1F9875" w14:textId="14A40BCC" w:rsidR="00E12C21" w:rsidRDefault="00E12C21" w:rsidP="000A7C6B"/>
          <w:p w14:paraId="3BAC9E0A" w14:textId="77777777" w:rsidR="00D72EE8" w:rsidRDefault="00D72EE8" w:rsidP="00D72EE8"/>
          <w:p w14:paraId="6837B175" w14:textId="7465537E" w:rsidR="00D72EE8" w:rsidRPr="009C0A33" w:rsidRDefault="00D72EE8" w:rsidP="00D72EE8"/>
          <w:p w14:paraId="1AC32FE0" w14:textId="326D2134" w:rsidR="00132707" w:rsidRDefault="00132707" w:rsidP="000A7C6B"/>
        </w:tc>
      </w:tr>
    </w:tbl>
    <w:p w14:paraId="0615A2BC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B7A8D83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7C4F1D4" w14:textId="4B927D1A" w:rsidR="00104BD8" w:rsidRDefault="00AC723B" w:rsidP="00AC723B">
            <w:pPr>
              <w:pStyle w:val="Heading1"/>
            </w:pPr>
            <w:bookmarkStart w:id="14" w:name="_Toc183124386"/>
            <w:r>
              <w:lastRenderedPageBreak/>
              <w:t>Interaction Information</w:t>
            </w:r>
            <w:bookmarkEnd w:id="14"/>
          </w:p>
          <w:p w14:paraId="497E12AE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20"/>
              <w:gridCol w:w="3786"/>
              <w:gridCol w:w="4048"/>
            </w:tblGrid>
            <w:tr w:rsidR="002B4DE8" w14:paraId="21C08D83" w14:textId="77777777" w:rsidTr="00AC723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49F6DB0" w14:textId="09AD914F" w:rsidR="002B4DE8" w:rsidRDefault="00AC723B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3783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3FAF8F" w14:textId="0171E62F" w:rsidR="002B4DE8" w:rsidRDefault="00AC723B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49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3EEABF" w14:textId="3022ACE7" w:rsidR="002B4DE8" w:rsidRDefault="00AC723B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7F086F4A" w14:textId="77777777" w:rsidTr="00AC723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2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3019242" w14:textId="3ABC6F76" w:rsidR="002B4DE8" w:rsidRPr="00211C62" w:rsidRDefault="00AC723B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378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1E54EC9C" w14:textId="32A5DC61" w:rsidR="002B4DE8" w:rsidRPr="000B04D4" w:rsidRDefault="00AC723B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200437DA" wp14:editId="25D8757E">
                        <wp:extent cx="2265045" cy="1226820"/>
                        <wp:effectExtent l="0" t="0" r="1905" b="0"/>
                        <wp:docPr id="2069959248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9959248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5045" cy="1226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49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82"/>
                    <w:gridCol w:w="1750"/>
                  </w:tblGrid>
                  <w:tr w:rsidR="0017091B" w14:paraId="571E1205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B05CF40" w14:textId="4A34C99D" w:rsidR="0017091B" w:rsidRPr="00BE6656" w:rsidRDefault="00AC723B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8EC9507" w14:textId="66276C51" w:rsidR="0017091B" w:rsidRPr="00BE6656" w:rsidRDefault="00AC723B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AC723B" w14:paraId="4F403F55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FCC2A6A" w14:textId="6ECA8867" w:rsidR="00AC723B" w:rsidRDefault="00AC723B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683F44E" w14:textId="6ADFC02A" w:rsidR="00AC723B" w:rsidRDefault="00AC723B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AC723B" w14:paraId="2987886E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D4F4DE4" w14:textId="4F89B39C" w:rsidR="00AC723B" w:rsidRDefault="00AC723B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6C084E" w14:textId="70BC44BB" w:rsidR="00AC723B" w:rsidRDefault="00AC723B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37A639E9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8A80070" w14:textId="2BB14552" w:rsidR="00104BD8" w:rsidRDefault="00104BD8" w:rsidP="000A7C6B">
            <w:pPr>
              <w:rPr>
                <w:rStyle w:val="A3"/>
              </w:rPr>
            </w:pPr>
          </w:p>
          <w:p w14:paraId="50258C0C" w14:textId="77777777" w:rsidR="00104BD8" w:rsidRDefault="00104BD8" w:rsidP="000A7C6B"/>
        </w:tc>
      </w:tr>
    </w:tbl>
    <w:p w14:paraId="3793BCAC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2253401A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9B9E368" w14:textId="58175078" w:rsidR="00A61A59" w:rsidRDefault="00AC723B" w:rsidP="000A7C6B">
            <w:pPr>
              <w:pStyle w:val="Heading1"/>
            </w:pPr>
            <w:bookmarkStart w:id="15" w:name="_Toc183124387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77"/>
              <w:gridCol w:w="5377"/>
            </w:tblGrid>
            <w:tr w:rsidR="00A9531D" w14:paraId="5B5F691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55ED37" w14:textId="1ACDD3AB" w:rsidR="00A9531D" w:rsidRDefault="00AC723B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7A280E" w14:textId="192D69F1" w:rsidR="00A9531D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AC723B" w14:paraId="309E0025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6134C9" w14:textId="38784B95" w:rsidR="00AC723B" w:rsidRDefault="00AC723B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32C435" w14:textId="79F8592F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AC723B" w14:paraId="1E18577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E426A7" w14:textId="26DF8635" w:rsidR="00AC723B" w:rsidRDefault="00AC723B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ABC7B0" w14:textId="682C7844" w:rsidR="00AC723B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AC723B" w14:paraId="4160D04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826E6D6" w14:textId="3A2219E4" w:rsidR="00AC723B" w:rsidRDefault="00AC723B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72923C" w14:textId="49481638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4.02154 mm</w:t>
                  </w:r>
                </w:p>
              </w:tc>
            </w:tr>
            <w:tr w:rsidR="00AC723B" w14:paraId="7115B08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DDEAB0" w14:textId="6821430A" w:rsidR="00AC723B" w:rsidRDefault="00AC723B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813D33" w14:textId="5F15D256" w:rsidR="00AC723B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0.303755 mm</w:t>
                  </w:r>
                </w:p>
              </w:tc>
            </w:tr>
            <w:tr w:rsidR="00AC723B" w14:paraId="51D552B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F0D19E" w14:textId="7FD3D9DF" w:rsidR="00AC723B" w:rsidRDefault="00AC723B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A65345" w14:textId="7D5A4F92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AC723B" w14:paraId="4AA3B00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8F8E1C" w14:textId="04A49486" w:rsidR="00AC723B" w:rsidRDefault="00AC723B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4BBD22" w14:textId="38E290F4" w:rsidR="00AC723B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AC723B" w14:paraId="6AC5D00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25455C" w14:textId="41CB420A" w:rsidR="00AC723B" w:rsidRDefault="00AC723B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E2AAF8" w14:textId="2DB13FD8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764F868C" w14:textId="77777777" w:rsidR="00690657" w:rsidRDefault="00690657" w:rsidP="00690657"/>
          <w:p w14:paraId="63E997FA" w14:textId="15767854" w:rsidR="00A9531D" w:rsidRPr="00690657" w:rsidRDefault="00AC723B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6C51049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783A0C" w14:textId="68E60C86" w:rsidR="007107BE" w:rsidRDefault="00AC723B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57AB3D" w14:textId="01B2B8CF" w:rsidR="007107BE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139813</w:t>
                  </w:r>
                </w:p>
              </w:tc>
            </w:tr>
            <w:tr w:rsidR="00AC723B" w14:paraId="74B4A6A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B37A7C" w14:textId="5169791B" w:rsidR="00AC723B" w:rsidRDefault="00AC723B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6EA4CB" w14:textId="5657DC25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74164</w:t>
                  </w:r>
                </w:p>
              </w:tc>
            </w:tr>
            <w:tr w:rsidR="00AC723B" w14:paraId="3C1482D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7E74E5" w14:textId="79EB458B" w:rsidR="00AC723B" w:rsidRDefault="00AC723B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576D9A" w14:textId="51D7D97C" w:rsidR="00AC723B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5.4497</w:t>
                  </w:r>
                </w:p>
              </w:tc>
            </w:tr>
            <w:tr w:rsidR="00AC723B" w14:paraId="287875F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CA7F0C" w14:textId="30528DA0" w:rsidR="00AC723B" w:rsidRDefault="00AC723B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78B9B0" w14:textId="6A10077E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95.9</w:t>
                  </w:r>
                </w:p>
              </w:tc>
            </w:tr>
            <w:tr w:rsidR="00AC723B" w14:paraId="39765C8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70959F" w14:textId="0CC7A964" w:rsidR="00AC723B" w:rsidRDefault="00AC723B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28DB6B" w14:textId="62BA23B6" w:rsidR="00AC723B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AC723B" w14:paraId="246D61F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2CEBFA" w14:textId="13544FFF" w:rsidR="00AC723B" w:rsidRDefault="00AC723B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659763" w14:textId="248DA881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AC723B" w14:paraId="57456EB5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E693FC" w14:textId="1DB4E76E" w:rsidR="00AC723B" w:rsidRDefault="00AC723B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C81E76" w14:textId="401F19FD" w:rsidR="00AC723B" w:rsidRDefault="00AC723B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00:00:05</w:t>
                  </w:r>
                </w:p>
              </w:tc>
            </w:tr>
            <w:tr w:rsidR="00AC723B" w14:paraId="4751DCF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F65E92" w14:textId="2A97F00A" w:rsidR="00AC723B" w:rsidRDefault="00AC723B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96E812" w14:textId="21E07B76" w:rsidR="00AC723B" w:rsidRDefault="00AC723B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VITTOPC</w:t>
                  </w:r>
                </w:p>
              </w:tc>
            </w:tr>
          </w:tbl>
          <w:p w14:paraId="60689959" w14:textId="7CF2DD0B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010F6FCE" w14:textId="65BB3685" w:rsidR="00A61A59" w:rsidRPr="00690657" w:rsidRDefault="00AC723B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9"/>
              <w:gridCol w:w="2689"/>
              <w:gridCol w:w="2688"/>
              <w:gridCol w:w="2688"/>
            </w:tblGrid>
            <w:tr w:rsidR="00A61A59" w14:paraId="18EF1AFA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840E2D7" w14:textId="34D47AB6" w:rsidR="00A61A59" w:rsidRDefault="00AC723B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C4B2400" w14:textId="4CC5EFDB" w:rsidR="00A61A59" w:rsidRDefault="00AC723B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69B10DC2" w14:textId="7CD3F682" w:rsidR="00A61A59" w:rsidRDefault="00AC723B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869ABC2" w14:textId="4E59239C" w:rsidR="00A61A59" w:rsidRDefault="00AC723B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5C866A4F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7EAB912" w14:textId="49E9870B" w:rsidR="00A61A59" w:rsidRPr="004D2956" w:rsidRDefault="00AC723B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2CAAF9E" w14:textId="408D62B3" w:rsidR="00A61A59" w:rsidRPr="004D2956" w:rsidRDefault="00AC723B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4C0368F" w14:textId="08F1B60B" w:rsidR="00A61A59" w:rsidRPr="004D2956" w:rsidRDefault="00AC723B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CF9F706" w14:textId="51FF2228" w:rsidR="00A61A59" w:rsidRPr="004D2956" w:rsidRDefault="00AC723B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768EAD7A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BA93D54" w14:textId="55397EC3" w:rsidR="00A61A59" w:rsidRDefault="00AC723B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9C0F527" wp14:editId="36243380">
                        <wp:extent cx="6691630" cy="3623945"/>
                        <wp:effectExtent l="0" t="0" r="0" b="0"/>
                        <wp:docPr id="1037907277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907277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623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A2972F" w14:textId="4013A68A" w:rsidR="00A61A59" w:rsidRPr="004D2956" w:rsidRDefault="00AC723B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FullAssembly-Static 1-Quality-Quality1</w:t>
                  </w:r>
                </w:p>
              </w:tc>
            </w:tr>
          </w:tbl>
          <w:p w14:paraId="3D3B2DA7" w14:textId="6788F507" w:rsidR="00A61A59" w:rsidRPr="00F077CB" w:rsidRDefault="00A61A59" w:rsidP="000A7C6B"/>
        </w:tc>
      </w:tr>
    </w:tbl>
    <w:p w14:paraId="6ECEF684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6092798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4D41453" w14:textId="33F1728A" w:rsidR="002C53F9" w:rsidRDefault="00AC723B" w:rsidP="000A7C6B">
            <w:pPr>
              <w:pStyle w:val="Heading1"/>
            </w:pPr>
            <w:bookmarkStart w:id="16" w:name="_Toc183124388"/>
            <w:r>
              <w:t>Sensor Details</w:t>
            </w:r>
            <w:bookmarkEnd w:id="16"/>
          </w:p>
          <w:p w14:paraId="75298CBD" w14:textId="63D027FE" w:rsidR="002C53F9" w:rsidRPr="00F077CB" w:rsidRDefault="00AC723B" w:rsidP="000A7C6B">
            <w:r>
              <w:t>No Data</w:t>
            </w:r>
          </w:p>
        </w:tc>
      </w:tr>
    </w:tbl>
    <w:p w14:paraId="3840D2A7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247BBF57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9DE21BE" w14:textId="343D14E4" w:rsidR="005F5B79" w:rsidRDefault="00AC723B" w:rsidP="000A7C6B">
            <w:pPr>
              <w:pStyle w:val="Heading1"/>
            </w:pPr>
            <w:bookmarkStart w:id="17" w:name="_Toc183124389"/>
            <w:r>
              <w:lastRenderedPageBreak/>
              <w:t>Resultant Forces</w:t>
            </w:r>
            <w:bookmarkEnd w:id="17"/>
          </w:p>
          <w:p w14:paraId="49C13E07" w14:textId="7CCDE253" w:rsidR="005F5B79" w:rsidRPr="000B04D4" w:rsidRDefault="00AC723B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07A493BB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57581BD" w14:textId="55EB91A2" w:rsidR="005F5B79" w:rsidRDefault="00AC723B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7FEF86A" w14:textId="23E5A32B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B8CE2A8" w14:textId="1F061868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6E0334E" w14:textId="1A68791F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21CFCF2" w14:textId="24BE5725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D209FF1" w14:textId="6DCCE7B6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A5FC74A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FC422BB" w14:textId="493EC8D2" w:rsidR="005F5B79" w:rsidRPr="004D2956" w:rsidRDefault="00AC723B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7549CF" w14:textId="3BB17426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89D56ED" w14:textId="47E3212D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-0.00027955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1C9BF0" w14:textId="34FB4858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75.0002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F9717DD" w14:textId="3521D9B1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0.000117823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7B2C50" w14:textId="68E224BB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75.0002</w:t>
                  </w:r>
                </w:p>
              </w:tc>
            </w:tr>
          </w:tbl>
          <w:p w14:paraId="076D2DA4" w14:textId="35D2327F" w:rsidR="005F5B79" w:rsidRPr="000B04D4" w:rsidRDefault="00AC723B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7367CBA1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27C9232" w14:textId="6FD58ADA" w:rsidR="005F5B79" w:rsidRDefault="00AC723B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00142B0" w14:textId="4584AC27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B680818" w14:textId="7100E67B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10B6D5B" w14:textId="6F8EC529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E6F3A03" w14:textId="4A5BFE48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C116BF7" w14:textId="25F25A96" w:rsidR="005F5B79" w:rsidRDefault="00AC723B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A8666FC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FFBC4B7" w14:textId="6E3CC501" w:rsidR="005F5B79" w:rsidRPr="004D2956" w:rsidRDefault="00AC723B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8B6899B" w14:textId="0DCD21A6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DC9D326" w14:textId="4A97002F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2B662D3" w14:textId="532EB6D8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9FA029B" w14:textId="4636DE02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42D8DD" w14:textId="5D89E523" w:rsidR="005F5B79" w:rsidRPr="004D2956" w:rsidRDefault="00AC723B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1299D13" w14:textId="77777777" w:rsidR="005F5B79" w:rsidRDefault="005F5B79" w:rsidP="000A7C6B"/>
        </w:tc>
      </w:tr>
      <w:tr w:rsidR="005F5B79" w14:paraId="0BAC9183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A68337D" w14:textId="3C72090D" w:rsidR="00C6072D" w:rsidRPr="000B04D4" w:rsidRDefault="00AC723B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220F4D29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A8C15CE" w14:textId="7B5AFCA0" w:rsidR="00C6072D" w:rsidRDefault="00AC723B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B2D600A" w14:textId="01999065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6CA6888" w14:textId="661329FA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E18D77C" w14:textId="77D52A21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A0FA516" w14:textId="72C31FE5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53D0C57" w14:textId="7FD0EE72" w:rsidR="00C6072D" w:rsidRDefault="00AC723B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CF92CAF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0FD26B" w14:textId="6C9A7624" w:rsidR="00C6072D" w:rsidRPr="004D2956" w:rsidRDefault="00AC723B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A083960" w14:textId="7B451947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8DDDEE" w14:textId="083E5BA7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0.00522147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587ED4C" w14:textId="47BE26B4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-0.00627897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A73D6C" w14:textId="42AB8DF3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-0.00193121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CEC36A5" w14:textId="0D588207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0.00839159</w:t>
                  </w:r>
                </w:p>
              </w:tc>
            </w:tr>
          </w:tbl>
          <w:p w14:paraId="7E34201E" w14:textId="4D1DBFCB" w:rsidR="00C6072D" w:rsidRPr="000B04D4" w:rsidRDefault="00AC723B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1BC72CA7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0C12A7E" w14:textId="6B6B7DA9" w:rsidR="00C6072D" w:rsidRDefault="00AC723B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D87E688" w14:textId="558A8D3C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1A3E98A" w14:textId="4B1BABB3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8432FF8" w14:textId="5BFFFE6D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49418F4" w14:textId="11D92F76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08E3D00" w14:textId="79DA761E" w:rsidR="00C6072D" w:rsidRDefault="00AC723B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7CE36D49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308BBB0" w14:textId="15C0A1A0" w:rsidR="00C6072D" w:rsidRPr="004D2956" w:rsidRDefault="00AC723B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115318B" w14:textId="3F59137C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1A7CD5" w14:textId="7F96CE7C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433E154" w14:textId="06D07DE8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582737" w14:textId="53FE6DB3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E51855" w14:textId="4CF251A3" w:rsidR="00C6072D" w:rsidRPr="004D2956" w:rsidRDefault="00AC723B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0F92BEC0" w14:textId="080441DF" w:rsidR="005F5B79" w:rsidRDefault="005F5B79" w:rsidP="000A7C6B"/>
        </w:tc>
      </w:tr>
      <w:bookmarkEnd w:id="18"/>
      <w:bookmarkEnd w:id="19"/>
      <w:bookmarkEnd w:id="20"/>
    </w:tbl>
    <w:p w14:paraId="7657062F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031DA015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4E8A8F4" w14:textId="31E28F83" w:rsidR="0050542D" w:rsidRPr="00AC723B" w:rsidRDefault="00AC723B" w:rsidP="00AC723B">
            <w:pPr>
              <w:pStyle w:val="Heading1"/>
            </w:pPr>
            <w:bookmarkStart w:id="21" w:name="_Toc183124390"/>
            <w:r>
              <w:t>Beams</w:t>
            </w:r>
            <w:bookmarkEnd w:id="21"/>
          </w:p>
          <w:p w14:paraId="283E8FC1" w14:textId="764EB14B" w:rsidR="00EC2432" w:rsidRDefault="00AC723B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2292E540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DEC8670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87194C0" w14:textId="171FB326" w:rsidR="00EC2432" w:rsidRDefault="00AC723B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183124391"/>
            <w:r>
              <w:lastRenderedPageBreak/>
              <w:t>Study Results</w:t>
            </w:r>
            <w:bookmarkEnd w:id="25"/>
          </w:p>
          <w:p w14:paraId="66799796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95"/>
              <w:gridCol w:w="2963"/>
              <w:gridCol w:w="2356"/>
              <w:gridCol w:w="2824"/>
            </w:tblGrid>
            <w:tr w:rsidR="00AC723B" w14:paraId="6966CD00" w14:textId="77777777" w:rsidTr="00E10CC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871AAE9" w14:textId="480B65BF" w:rsidR="00AC723B" w:rsidRDefault="00AC723B" w:rsidP="00AC723B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BB67B05" w14:textId="7477DD92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9A4882" w14:textId="7539F79D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3DC66F5" w14:textId="038D811D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C723B" w14:paraId="45C9C77E" w14:textId="77777777" w:rsidTr="00E10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7D35D7B" w14:textId="795B09E3" w:rsidR="00AC723B" w:rsidRPr="004D2956" w:rsidRDefault="00AC723B" w:rsidP="00AC723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2B60169" w14:textId="2B7ED075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6247962" w14:textId="77777777" w:rsidR="00AC723B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4.779e-03N/m^2</w:t>
                  </w:r>
                </w:p>
                <w:p w14:paraId="4B610F28" w14:textId="00518ABC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24043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2936B73" w14:textId="77777777" w:rsidR="00AC723B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3.207e+06N/m^2</w:t>
                  </w:r>
                </w:p>
                <w:p w14:paraId="658F4EAA" w14:textId="0C8DDFA4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136118</w:t>
                  </w:r>
                </w:p>
              </w:tc>
            </w:tr>
            <w:tr w:rsidR="00AC723B" w14:paraId="58A9147E" w14:textId="77777777" w:rsidTr="00E10CC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8F710A7" w14:textId="66D0B9E9" w:rsidR="00AC723B" w:rsidRDefault="00AC723B" w:rsidP="00AC723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079065E" wp14:editId="439E976E">
                        <wp:extent cx="6858000" cy="3714115"/>
                        <wp:effectExtent l="0" t="0" r="0" b="635"/>
                        <wp:docPr id="2061750058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1750058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1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46B560" w14:textId="22433EF0" w:rsidR="00AC723B" w:rsidRPr="004D2956" w:rsidRDefault="00AC723B" w:rsidP="00AC723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FullAssembly-Static 1-Stress-Stress1</w:t>
                  </w:r>
                </w:p>
              </w:tc>
            </w:tr>
          </w:tbl>
          <w:p w14:paraId="248FD087" w14:textId="77777777" w:rsidR="00AC723B" w:rsidRDefault="00AC723B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AC723B" w14:paraId="16FC7BDC" w14:textId="77777777" w:rsidTr="00E10CC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2FAE12" w14:textId="07FFBD9E" w:rsidR="00AC723B" w:rsidRDefault="00AC723B" w:rsidP="00AC723B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35CF1E" w14:textId="74E8BFD7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577F01" w14:textId="5032877B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1AFF951" w14:textId="1B568CE5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C723B" w14:paraId="189E6BBF" w14:textId="77777777" w:rsidTr="00E10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F285BD2" w14:textId="4648301D" w:rsidR="00AC723B" w:rsidRPr="004D2956" w:rsidRDefault="00AC723B" w:rsidP="00AC723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A576A44" w14:textId="458B4993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67AAF3" w14:textId="77777777" w:rsidR="00AC723B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0694B0F6" w14:textId="03162870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EAC7F0" w14:textId="77777777" w:rsidR="00AC723B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2.434e-03mm</w:t>
                  </w:r>
                </w:p>
                <w:p w14:paraId="11558365" w14:textId="07051AD5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90767</w:t>
                  </w:r>
                </w:p>
              </w:tc>
            </w:tr>
            <w:tr w:rsidR="00AC723B" w14:paraId="56560196" w14:textId="77777777" w:rsidTr="00E10CC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0983EC1" w14:textId="302C3C7E" w:rsidR="00AC723B" w:rsidRDefault="00AC723B" w:rsidP="00AC723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C198B83" wp14:editId="259E43DF">
                        <wp:extent cx="6858000" cy="3714115"/>
                        <wp:effectExtent l="0" t="0" r="0" b="635"/>
                        <wp:docPr id="997930819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7930819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1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AC26B7" w14:textId="3ADE7893" w:rsidR="00AC723B" w:rsidRPr="004D2956" w:rsidRDefault="00AC723B" w:rsidP="00AC723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FullAssembly-Static 1-Displacement-Displacement1</w:t>
                  </w:r>
                </w:p>
              </w:tc>
            </w:tr>
          </w:tbl>
          <w:p w14:paraId="07FA9B53" w14:textId="77777777" w:rsidR="00AC723B" w:rsidRDefault="00AC723B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AC723B" w14:paraId="65189AE0" w14:textId="77777777" w:rsidTr="00E10CC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13FDA4" w14:textId="224C9E21" w:rsidR="00AC723B" w:rsidRDefault="00AC723B" w:rsidP="00AC723B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F6476E" w14:textId="7406B588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1F3269" w14:textId="017B98D7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ADDABE7" w14:textId="739F1F12" w:rsidR="00AC723B" w:rsidRDefault="00AC723B" w:rsidP="00AC723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C723B" w14:paraId="4BAA5E76" w14:textId="77777777" w:rsidTr="00E10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BFA7B08" w14:textId="25B6DBCF" w:rsidR="00AC723B" w:rsidRPr="004D2956" w:rsidRDefault="00AC723B" w:rsidP="00AC723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34EE52E" w14:textId="7B6B090E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58CE152" w14:textId="77777777" w:rsidR="00AC723B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6.291e-14</w:t>
                  </w:r>
                </w:p>
                <w:p w14:paraId="14BAF88B" w14:textId="08ACAFC7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39793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B62228A" w14:textId="77777777" w:rsidR="00AC723B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3.226e-05</w:t>
                  </w:r>
                </w:p>
                <w:p w14:paraId="63DDB660" w14:textId="5ED3F48D" w:rsidR="00AC723B" w:rsidRPr="004D2956" w:rsidRDefault="00AC723B" w:rsidP="00AC723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73532</w:t>
                  </w:r>
                </w:p>
              </w:tc>
            </w:tr>
            <w:tr w:rsidR="00AC723B" w14:paraId="651CA350" w14:textId="77777777" w:rsidTr="00E10CC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1F6A9AF" w14:textId="5703DFC0" w:rsidR="00AC723B" w:rsidRDefault="00AC723B" w:rsidP="00AC723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AAB9D7F" wp14:editId="4CEC7055">
                        <wp:extent cx="6858000" cy="3714115"/>
                        <wp:effectExtent l="0" t="0" r="0" b="635"/>
                        <wp:docPr id="286717353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6717353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14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D89017" w14:textId="5842CAC4" w:rsidR="00AC723B" w:rsidRPr="004D2956" w:rsidRDefault="00AC723B" w:rsidP="00AC723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FullAssembly-Static 1-Strain-Strain1</w:t>
                  </w:r>
                </w:p>
              </w:tc>
            </w:tr>
          </w:tbl>
          <w:p w14:paraId="3ED5A297" w14:textId="77777777" w:rsidR="00AC723B" w:rsidRPr="000B04D4" w:rsidRDefault="00AC723B" w:rsidP="000A7C6B"/>
          <w:bookmarkEnd w:id="22"/>
          <w:bookmarkEnd w:id="23"/>
          <w:bookmarkEnd w:id="24"/>
          <w:p w14:paraId="6D21349E" w14:textId="79F8E14D" w:rsidR="00EC2432" w:rsidRDefault="00EC2432" w:rsidP="000A7C6B"/>
        </w:tc>
      </w:tr>
    </w:tbl>
    <w:p w14:paraId="65EE4609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4465C914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AACDB4C" w14:textId="041156DC" w:rsidR="000B1701" w:rsidRDefault="00AC723B" w:rsidP="00AC723B">
            <w:pPr>
              <w:pStyle w:val="Heading1"/>
            </w:pPr>
            <w:bookmarkStart w:id="26" w:name="_Toc183124392"/>
            <w:r>
              <w:t>Conclusion</w:t>
            </w:r>
            <w:bookmarkEnd w:id="26"/>
          </w:p>
        </w:tc>
      </w:tr>
    </w:tbl>
    <w:p w14:paraId="0E606E4A" w14:textId="6C12A9FF" w:rsidR="00AC3438" w:rsidRPr="00AC3438" w:rsidRDefault="00AC3438" w:rsidP="00FE0924"/>
    <w:sectPr w:rsidR="00AC3438" w:rsidRPr="00AC3438" w:rsidSect="00AC723B">
      <w:footerReference w:type="default" r:id="rId22"/>
      <w:footerReference w:type="first" r:id="rId23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53414" w14:textId="77777777" w:rsidR="00AC723B" w:rsidRDefault="00AC723B" w:rsidP="00F25CD7">
      <w:pPr>
        <w:spacing w:after="0" w:line="240" w:lineRule="auto"/>
      </w:pPr>
      <w:r>
        <w:separator/>
      </w:r>
    </w:p>
  </w:endnote>
  <w:endnote w:type="continuationSeparator" w:id="0">
    <w:p w14:paraId="13FD02CE" w14:textId="77777777" w:rsidR="00AC723B" w:rsidRDefault="00AC723B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2B341A80" w14:textId="77777777" w:rsidTr="003E1AE9">
      <w:tc>
        <w:tcPr>
          <w:tcW w:w="867" w:type="pct"/>
        </w:tcPr>
        <w:p w14:paraId="7A706BFD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8E44C9C" wp14:editId="495BE02D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45EBB375" w14:textId="53DFF39F" w:rsidR="00FD315C" w:rsidRDefault="00AC723B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7E5074BB" w14:textId="65DA9B34" w:rsidR="00FD315C" w:rsidRDefault="00AC723B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FullAssembly</w:t>
          </w:r>
        </w:p>
      </w:tc>
      <w:tc>
        <w:tcPr>
          <w:tcW w:w="0" w:type="auto"/>
          <w:vAlign w:val="bottom"/>
        </w:tcPr>
        <w:p w14:paraId="6F9B12FB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08E968F6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3BCAAE5B" w14:textId="77777777" w:rsidTr="00BF0BC4">
      <w:tc>
        <w:tcPr>
          <w:tcW w:w="1908" w:type="dxa"/>
        </w:tcPr>
        <w:p w14:paraId="04ABBD66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64B40094" wp14:editId="68870C9F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B8DA827" w14:textId="70B8900B" w:rsidR="00FD315C" w:rsidRDefault="00AC723B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478BF8E" w14:textId="4DE5240D" w:rsidR="00FD315C" w:rsidRDefault="00AC723B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FullAssembly</w:t>
          </w:r>
        </w:p>
      </w:tc>
      <w:tc>
        <w:tcPr>
          <w:tcW w:w="360" w:type="dxa"/>
          <w:vAlign w:val="bottom"/>
        </w:tcPr>
        <w:p w14:paraId="775966D3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98F9CB7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76F3D" w14:textId="77777777" w:rsidR="00AC723B" w:rsidRDefault="00AC723B" w:rsidP="00F25CD7">
      <w:pPr>
        <w:spacing w:after="0" w:line="240" w:lineRule="auto"/>
      </w:pPr>
      <w:r>
        <w:separator/>
      </w:r>
    </w:p>
  </w:footnote>
  <w:footnote w:type="continuationSeparator" w:id="0">
    <w:p w14:paraId="1B779A05" w14:textId="77777777" w:rsidR="00AC723B" w:rsidRDefault="00AC723B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3B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23B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379E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2E51"/>
  <w15:docId w15:val="{CBA141A8-F711-4E4C-9B57-69FAFDEE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14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Vittorio Pastore</dc:creator>
  <cp:lastModifiedBy>Pastore, Vittorio</cp:lastModifiedBy>
  <cp:revision>1</cp:revision>
  <dcterms:created xsi:type="dcterms:W3CDTF">2024-11-22T04:31:00Z</dcterms:created>
  <dcterms:modified xsi:type="dcterms:W3CDTF">2024-11-22T04:32:00Z</dcterms:modified>
</cp:coreProperties>
</file>